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4F0" w:rsidRPr="007D14F0" w:rsidRDefault="007D14F0" w:rsidP="007D14F0">
      <w:pPr>
        <w:spacing w:after="160"/>
        <w:contextualSpacing/>
        <w:jc w:val="center"/>
        <w:rPr>
          <w:rFonts w:eastAsia="Calibri"/>
          <w:sz w:val="30"/>
          <w:szCs w:val="22"/>
          <w:lang w:eastAsia="en-US"/>
        </w:rPr>
      </w:pPr>
      <w:r w:rsidRPr="007D14F0">
        <w:rPr>
          <w:rFonts w:ascii="Calibri" w:eastAsia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3373120</wp:posOffset>
                </wp:positionH>
                <wp:positionV relativeFrom="paragraph">
                  <wp:posOffset>-91440</wp:posOffset>
                </wp:positionV>
                <wp:extent cx="2833370" cy="441960"/>
                <wp:effectExtent l="0" t="0" r="0" b="6350"/>
                <wp:wrapNone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3370" cy="441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14F0" w:rsidRPr="00201EA9" w:rsidRDefault="007D14F0" w:rsidP="007D14F0">
                            <w:pPr>
                              <w:suppressAutoHyphens/>
                              <w:contextualSpacing/>
                              <w:jc w:val="right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01EA9">
                              <w:rPr>
                                <w:sz w:val="28"/>
                                <w:szCs w:val="28"/>
                                <w:u w:val="single"/>
                              </w:rPr>
                              <w:t>  Для служебного пользования  </w:t>
                            </w:r>
                            <w:r w:rsidRPr="00201EA9">
                              <w:rPr>
                                <w:color w:val="FFFFFF"/>
                                <w:sz w:val="28"/>
                                <w:szCs w:val="28"/>
                                <w:u w:val="single"/>
                              </w:rPr>
                              <w:t>.</w:t>
                            </w:r>
                          </w:p>
                          <w:p w:rsidR="007D14F0" w:rsidRPr="00201EA9" w:rsidRDefault="007D14F0" w:rsidP="007D14F0">
                            <w:pPr>
                              <w:suppressAutoHyphens/>
                              <w:contextualSpacing/>
                              <w:jc w:val="right"/>
                            </w:pPr>
                            <w:r w:rsidRPr="00201EA9">
                              <w:rPr>
                                <w:szCs w:val="24"/>
                              </w:rPr>
                              <w:t xml:space="preserve">п. </w:t>
                            </w:r>
                            <w:r w:rsidR="006A1CD5">
                              <w:rPr>
                                <w:szCs w:val="24"/>
                              </w:rPr>
                              <w:t>2</w:t>
                            </w:r>
                            <w:r w:rsidR="004933EE">
                              <w:rPr>
                                <w:szCs w:val="24"/>
                              </w:rPr>
                              <w:t>39</w:t>
                            </w:r>
                            <w:r w:rsidRPr="00201EA9">
                              <w:rPr>
                                <w:szCs w:val="24"/>
                              </w:rPr>
                              <w:t xml:space="preserve"> Перечня – приказ № </w:t>
                            </w:r>
                            <w:r w:rsidR="004933EE">
                              <w:rPr>
                                <w:szCs w:val="24"/>
                              </w:rPr>
                              <w:t>22</w:t>
                            </w:r>
                            <w:r w:rsidRPr="00201EA9">
                              <w:rPr>
                                <w:szCs w:val="24"/>
                              </w:rPr>
                              <w:t>/ДСП – 202</w:t>
                            </w:r>
                            <w:r w:rsidR="004933EE">
                              <w:rPr>
                                <w:szCs w:val="24"/>
                              </w:rPr>
                              <w:t>6</w:t>
                            </w:r>
                            <w:r w:rsidRPr="00201EA9">
                              <w:rPr>
                                <w:szCs w:val="24"/>
                              </w:rPr>
                              <w:t xml:space="preserve"> 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265.6pt;margin-top:-7.2pt;width:223.1pt;height:34.8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" filled="f" stroked="f">
                <v:textbox style="mso-fit-shape-to-text:t">
                  <w:txbxContent>
                    <w:p w:rsidR="007D14F0" w:rsidRPr="00201EA9" w:rsidRDefault="007D14F0" w:rsidP="007D14F0">
                      <w:pPr>
                        <w:suppressAutoHyphens/>
                        <w:contextualSpacing/>
                        <w:jc w:val="right"/>
                        <w:rPr>
                          <w:sz w:val="28"/>
                          <w:szCs w:val="28"/>
                          <w:u w:val="single"/>
                        </w:rPr>
                      </w:pPr>
                      <w:r w:rsidRPr="00201EA9">
                        <w:rPr>
                          <w:sz w:val="28"/>
                          <w:szCs w:val="28"/>
                          <w:u w:val="single"/>
                        </w:rPr>
                        <w:t>  Для служебного пользования  </w:t>
                      </w:r>
                      <w:r w:rsidRPr="00201EA9">
                        <w:rPr>
                          <w:color w:val="FFFFFF"/>
                          <w:sz w:val="28"/>
                          <w:szCs w:val="28"/>
                          <w:u w:val="single"/>
                        </w:rPr>
                        <w:t>.</w:t>
                      </w:r>
                    </w:p>
                    <w:p w:rsidR="007D14F0" w:rsidRPr="00201EA9" w:rsidRDefault="007D14F0" w:rsidP="007D14F0">
                      <w:pPr>
                        <w:suppressAutoHyphens/>
                        <w:contextualSpacing/>
                        <w:jc w:val="right"/>
                      </w:pPr>
                      <w:r w:rsidRPr="00201EA9">
                        <w:rPr>
                          <w:szCs w:val="24"/>
                        </w:rPr>
                        <w:t xml:space="preserve">п. </w:t>
                      </w:r>
                      <w:r w:rsidR="006A1CD5">
                        <w:rPr>
                          <w:szCs w:val="24"/>
                        </w:rPr>
                        <w:t>2</w:t>
                      </w:r>
                      <w:r w:rsidR="004933EE">
                        <w:rPr>
                          <w:szCs w:val="24"/>
                        </w:rPr>
                        <w:t>39</w:t>
                      </w:r>
                      <w:r w:rsidRPr="00201EA9">
                        <w:rPr>
                          <w:szCs w:val="24"/>
                        </w:rPr>
                        <w:t xml:space="preserve"> Перечня – приказ № </w:t>
                      </w:r>
                      <w:r w:rsidR="004933EE">
                        <w:rPr>
                          <w:szCs w:val="24"/>
                        </w:rPr>
                        <w:t>22</w:t>
                      </w:r>
                      <w:r w:rsidRPr="00201EA9">
                        <w:rPr>
                          <w:szCs w:val="24"/>
                        </w:rPr>
                        <w:t>/ДСП – 202</w:t>
                      </w:r>
                      <w:r w:rsidR="004933EE">
                        <w:rPr>
                          <w:szCs w:val="24"/>
                        </w:rPr>
                        <w:t>6</w:t>
                      </w:r>
                      <w:r w:rsidRPr="00201EA9">
                        <w:rPr>
                          <w:szCs w:val="24"/>
                        </w:rPr>
                        <w:t xml:space="preserve"> г.</w:t>
                      </w:r>
                    </w:p>
                  </w:txbxContent>
                </v:textbox>
              </v:shape>
            </w:pict>
          </mc:Fallback>
        </mc:AlternateContent>
      </w:r>
      <w:r w:rsidRPr="007D14F0">
        <w:rPr>
          <w:rFonts w:eastAsia="Calibri"/>
          <w:noProof/>
          <w:sz w:val="30"/>
          <w:szCs w:val="22"/>
        </w:rPr>
        <w:drawing>
          <wp:inline distT="0" distB="0" distL="0" distR="0">
            <wp:extent cx="600075" cy="7239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4F0" w:rsidRPr="007D14F0" w:rsidRDefault="007D14F0" w:rsidP="007D14F0">
      <w:pPr>
        <w:spacing w:after="160"/>
        <w:contextualSpacing/>
        <w:jc w:val="center"/>
        <w:rPr>
          <w:rFonts w:eastAsia="Calibri"/>
          <w:lang w:eastAsia="en-US"/>
        </w:rPr>
      </w:pPr>
    </w:p>
    <w:p w:rsidR="007D14F0" w:rsidRPr="007D14F0" w:rsidRDefault="007D14F0" w:rsidP="007D14F0">
      <w:pPr>
        <w:spacing w:after="160"/>
        <w:contextualSpacing/>
        <w:jc w:val="center"/>
        <w:rPr>
          <w:rFonts w:eastAsia="Calibri"/>
          <w:sz w:val="32"/>
          <w:szCs w:val="32"/>
          <w:lang w:eastAsia="en-US"/>
        </w:rPr>
      </w:pPr>
      <w:r w:rsidRPr="007D14F0">
        <w:rPr>
          <w:rFonts w:eastAsia="Calibri"/>
          <w:color w:val="000000"/>
          <w:sz w:val="32"/>
          <w:szCs w:val="24"/>
          <w:lang w:eastAsia="en-US"/>
        </w:rPr>
        <w:t xml:space="preserve">ФЕДЕРАЛЬНОЕ ГОСУДАРСТВЕННОЕ КАЗЕННОЕ ВОЕННОЕ ОБРАЗОВАТЕЛЬНОЕ УЧРЕЖДЕНИЕ ВЫСШЕГО ОБРАЗОВАНИЯ «АКАДЕМИЯ ФЕДЕРАЛЬНОЙ СЛУЖБЫ ОХРАНЫ </w:t>
      </w:r>
      <w:r>
        <w:rPr>
          <w:rFonts w:eastAsia="Calibri"/>
          <w:color w:val="000000"/>
          <w:sz w:val="32"/>
          <w:szCs w:val="24"/>
          <w:lang w:eastAsia="en-US"/>
        </w:rPr>
        <w:br/>
      </w:r>
      <w:r w:rsidRPr="007D14F0">
        <w:rPr>
          <w:rFonts w:eastAsia="Calibri"/>
          <w:color w:val="000000"/>
          <w:sz w:val="32"/>
          <w:szCs w:val="24"/>
          <w:lang w:eastAsia="en-US"/>
        </w:rPr>
        <w:t>РОССИЙСКОЙ ФЕДЕРАЦИИ»</w:t>
      </w:r>
    </w:p>
    <w:p w:rsidR="007D14F0" w:rsidRPr="007D14F0" w:rsidRDefault="007D14F0" w:rsidP="007D14F0">
      <w:pPr>
        <w:spacing w:after="160"/>
        <w:contextualSpacing/>
        <w:jc w:val="center"/>
        <w:rPr>
          <w:rFonts w:eastAsia="Calibri"/>
          <w:lang w:eastAsia="en-US"/>
        </w:rPr>
      </w:pPr>
    </w:p>
    <w:p w:rsidR="007D14F0" w:rsidRPr="007D14F0" w:rsidRDefault="007D14F0" w:rsidP="007D14F0">
      <w:pPr>
        <w:spacing w:after="160"/>
        <w:contextualSpacing/>
        <w:jc w:val="center"/>
        <w:rPr>
          <w:rFonts w:eastAsia="Calibri"/>
          <w:sz w:val="32"/>
          <w:szCs w:val="32"/>
          <w:lang w:eastAsia="en-US"/>
        </w:rPr>
      </w:pPr>
      <w:r w:rsidRPr="007D14F0">
        <w:rPr>
          <w:rFonts w:eastAsia="Calibri"/>
          <w:sz w:val="32"/>
          <w:szCs w:val="32"/>
          <w:lang w:eastAsia="en-US"/>
        </w:rPr>
        <w:t>НАЧАЛЬНИК АКАДЕМИИ</w:t>
      </w:r>
    </w:p>
    <w:p w:rsidR="007D14F0" w:rsidRPr="007D14F0" w:rsidRDefault="007D14F0" w:rsidP="007D14F0">
      <w:pPr>
        <w:spacing w:after="160"/>
        <w:contextualSpacing/>
        <w:jc w:val="center"/>
        <w:rPr>
          <w:rFonts w:eastAsia="Calibri"/>
          <w:lang w:eastAsia="en-US"/>
        </w:rPr>
      </w:pPr>
    </w:p>
    <w:p w:rsidR="007D14F0" w:rsidRPr="007D14F0" w:rsidRDefault="007D14F0" w:rsidP="007D14F0">
      <w:pPr>
        <w:spacing w:after="160"/>
        <w:contextualSpacing/>
        <w:jc w:val="center"/>
        <w:rPr>
          <w:rFonts w:eastAsia="Calibri"/>
          <w:sz w:val="64"/>
          <w:szCs w:val="64"/>
          <w:lang w:eastAsia="en-US"/>
        </w:rPr>
      </w:pPr>
      <w:r w:rsidRPr="007D14F0">
        <w:rPr>
          <w:rFonts w:eastAsia="Calibri"/>
          <w:sz w:val="64"/>
          <w:szCs w:val="64"/>
          <w:lang w:eastAsia="en-US"/>
        </w:rPr>
        <w:t>ПРИКАЗ</w:t>
      </w:r>
    </w:p>
    <w:p w:rsidR="007D14F0" w:rsidRPr="007D14F0" w:rsidRDefault="007D14F0" w:rsidP="007D14F0">
      <w:pPr>
        <w:spacing w:after="160"/>
        <w:contextualSpacing/>
        <w:jc w:val="center"/>
        <w:rPr>
          <w:rFonts w:eastAsia="Calibri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7D14F0" w:rsidRPr="007D14F0" w:rsidTr="00C54064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:rsidR="007D14F0" w:rsidRPr="007D14F0" w:rsidRDefault="00E93A78" w:rsidP="00857AC9">
            <w:pPr>
              <w:contextualSpacing/>
              <w:jc w:val="center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17.07.2026</w:t>
            </w:r>
            <w:bookmarkStart w:id="0" w:name="_GoBack"/>
            <w:bookmarkEnd w:id="0"/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:rsidR="007D14F0" w:rsidRPr="007D14F0" w:rsidRDefault="007D14F0" w:rsidP="007D14F0">
            <w:pPr>
              <w:ind w:firstLine="709"/>
              <w:contextualSpacing/>
              <w:jc w:val="right"/>
              <w:rPr>
                <w:rFonts w:eastAsia="Calibri"/>
                <w:sz w:val="32"/>
                <w:szCs w:val="32"/>
                <w:lang w:eastAsia="en-US"/>
              </w:rPr>
            </w:pPr>
            <w:r w:rsidRPr="007D14F0">
              <w:rPr>
                <w:rFonts w:eastAsia="Calibri"/>
                <w:sz w:val="32"/>
                <w:szCs w:val="32"/>
                <w:lang w:eastAsia="en-US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:rsidR="007D14F0" w:rsidRPr="007D14F0" w:rsidRDefault="00E93A78" w:rsidP="00857AC9">
            <w:pPr>
              <w:contextualSpacing/>
              <w:jc w:val="center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157</w:t>
            </w:r>
            <w:r w:rsidR="004933EE">
              <w:rPr>
                <w:rFonts w:eastAsia="Calibri"/>
                <w:sz w:val="32"/>
                <w:szCs w:val="32"/>
                <w:lang w:eastAsia="en-US"/>
              </w:rPr>
              <w:t>-АП</w:t>
            </w:r>
          </w:p>
        </w:tc>
      </w:tr>
    </w:tbl>
    <w:p w:rsidR="00E81728" w:rsidRPr="007D14F0" w:rsidRDefault="00E81728" w:rsidP="0039252A">
      <w:pPr>
        <w:rPr>
          <w:sz w:val="28"/>
        </w:rPr>
      </w:pPr>
    </w:p>
    <w:p w:rsidR="003D65E8" w:rsidRPr="007D14F0" w:rsidRDefault="003D65E8" w:rsidP="0039252A">
      <w:pPr>
        <w:rPr>
          <w:sz w:val="28"/>
        </w:rPr>
      </w:pPr>
    </w:p>
    <w:p w:rsidR="003D65E8" w:rsidRPr="007D14F0" w:rsidRDefault="00D54998" w:rsidP="0039252A">
      <w:pPr>
        <w:pStyle w:val="2"/>
        <w:jc w:val="both"/>
        <w:rPr>
          <w:b/>
          <w:bCs/>
          <w:sz w:val="28"/>
        </w:rPr>
      </w:pPr>
      <w:r w:rsidRPr="007D14F0">
        <w:rPr>
          <w:b/>
          <w:bCs/>
          <w:sz w:val="28"/>
        </w:rPr>
        <w:t>О</w:t>
      </w:r>
      <w:r w:rsidR="00F409E3" w:rsidRPr="007D14F0">
        <w:rPr>
          <w:b/>
          <w:bCs/>
          <w:sz w:val="28"/>
        </w:rPr>
        <w:t xml:space="preserve"> назначении </w:t>
      </w:r>
      <w:r w:rsidR="003B7BB0" w:rsidRPr="007D14F0">
        <w:rPr>
          <w:b/>
          <w:bCs/>
          <w:sz w:val="28"/>
        </w:rPr>
        <w:t xml:space="preserve">научно-педагогических работников Академии ФСО России, </w:t>
      </w:r>
      <w:r w:rsidR="003B7BB0" w:rsidRPr="007D14F0">
        <w:rPr>
          <w:b/>
          <w:bCs/>
          <w:spacing w:val="6"/>
          <w:sz w:val="28"/>
        </w:rPr>
        <w:t>осуществляющих</w:t>
      </w:r>
      <w:r w:rsidR="00B803C9" w:rsidRPr="007D14F0">
        <w:rPr>
          <w:b/>
          <w:bCs/>
          <w:spacing w:val="6"/>
          <w:sz w:val="28"/>
        </w:rPr>
        <w:t xml:space="preserve"> общее руководство</w:t>
      </w:r>
      <w:r w:rsidR="00F409E3" w:rsidRPr="007D14F0">
        <w:rPr>
          <w:b/>
          <w:bCs/>
          <w:spacing w:val="6"/>
          <w:sz w:val="28"/>
        </w:rPr>
        <w:t xml:space="preserve"> научным содержанием</w:t>
      </w:r>
      <w:r w:rsidR="00F409E3" w:rsidRPr="007D14F0">
        <w:rPr>
          <w:b/>
          <w:bCs/>
          <w:sz w:val="28"/>
        </w:rPr>
        <w:t xml:space="preserve"> </w:t>
      </w:r>
      <w:r w:rsidR="00B72775" w:rsidRPr="007D14F0">
        <w:rPr>
          <w:b/>
          <w:bCs/>
          <w:sz w:val="28"/>
        </w:rPr>
        <w:br/>
        <w:t xml:space="preserve">                      </w:t>
      </w:r>
      <w:r w:rsidR="00F409E3" w:rsidRPr="007D14F0">
        <w:rPr>
          <w:b/>
          <w:bCs/>
          <w:sz w:val="28"/>
        </w:rPr>
        <w:t>программ магистратуры в 202</w:t>
      </w:r>
      <w:r w:rsidR="004933EE">
        <w:rPr>
          <w:b/>
          <w:bCs/>
          <w:sz w:val="28"/>
        </w:rPr>
        <w:t>6</w:t>
      </w:r>
      <w:r w:rsidR="00F409E3" w:rsidRPr="007D14F0">
        <w:rPr>
          <w:b/>
          <w:bCs/>
          <w:sz w:val="28"/>
        </w:rPr>
        <w:t>/202</w:t>
      </w:r>
      <w:r w:rsidR="004933EE">
        <w:rPr>
          <w:b/>
          <w:bCs/>
          <w:sz w:val="28"/>
        </w:rPr>
        <w:t>7</w:t>
      </w:r>
      <w:r w:rsidR="00F409E3" w:rsidRPr="007D14F0">
        <w:rPr>
          <w:b/>
          <w:bCs/>
          <w:sz w:val="28"/>
        </w:rPr>
        <w:t xml:space="preserve"> учебном году</w:t>
      </w:r>
    </w:p>
    <w:p w:rsidR="003D65E8" w:rsidRPr="007D14F0" w:rsidRDefault="003D65E8" w:rsidP="0039252A">
      <w:pPr>
        <w:rPr>
          <w:sz w:val="28"/>
        </w:rPr>
      </w:pPr>
    </w:p>
    <w:p w:rsidR="00E42D99" w:rsidRPr="007D14F0" w:rsidRDefault="00E42D99" w:rsidP="0039252A">
      <w:pPr>
        <w:rPr>
          <w:sz w:val="28"/>
        </w:rPr>
      </w:pPr>
    </w:p>
    <w:p w:rsidR="007D14F0" w:rsidRDefault="00F409E3" w:rsidP="007D14F0">
      <w:pPr>
        <w:pStyle w:val="a4"/>
        <w:spacing w:line="360" w:lineRule="auto"/>
        <w:ind w:firstLine="709"/>
        <w:jc w:val="both"/>
        <w:rPr>
          <w:szCs w:val="28"/>
        </w:rPr>
      </w:pPr>
      <w:r w:rsidRPr="007D14F0">
        <w:rPr>
          <w:szCs w:val="28"/>
        </w:rPr>
        <w:t>Во исполнени</w:t>
      </w:r>
      <w:r w:rsidR="00F2770A" w:rsidRPr="007D14F0">
        <w:rPr>
          <w:szCs w:val="28"/>
        </w:rPr>
        <w:t>е</w:t>
      </w:r>
      <w:r w:rsidRPr="007D14F0">
        <w:rPr>
          <w:szCs w:val="28"/>
        </w:rPr>
        <w:t xml:space="preserve"> </w:t>
      </w:r>
      <w:r w:rsidR="00132F45">
        <w:rPr>
          <w:szCs w:val="28"/>
        </w:rPr>
        <w:t>подпункта</w:t>
      </w:r>
      <w:r w:rsidR="00286AE2">
        <w:rPr>
          <w:szCs w:val="28"/>
        </w:rPr>
        <w:t xml:space="preserve"> </w:t>
      </w:r>
      <w:r w:rsidR="00310920">
        <w:rPr>
          <w:szCs w:val="28"/>
        </w:rPr>
        <w:t xml:space="preserve">4.4.6. </w:t>
      </w:r>
      <w:r w:rsidR="00285504" w:rsidRPr="007D14F0">
        <w:rPr>
          <w:szCs w:val="28"/>
        </w:rPr>
        <w:t>федеральн</w:t>
      </w:r>
      <w:r w:rsidR="00386632" w:rsidRPr="007D14F0">
        <w:rPr>
          <w:szCs w:val="28"/>
        </w:rPr>
        <w:t>ого государственного образовательного</w:t>
      </w:r>
      <w:r w:rsidR="00285504" w:rsidRPr="007D14F0">
        <w:rPr>
          <w:szCs w:val="28"/>
        </w:rPr>
        <w:t xml:space="preserve"> стандарт</w:t>
      </w:r>
      <w:r w:rsidR="00386632" w:rsidRPr="007D14F0">
        <w:rPr>
          <w:szCs w:val="28"/>
        </w:rPr>
        <w:t>а</w:t>
      </w:r>
      <w:r w:rsidR="00285504" w:rsidRPr="007D14F0">
        <w:rPr>
          <w:szCs w:val="28"/>
        </w:rPr>
        <w:t xml:space="preserve"> высшего образования </w:t>
      </w:r>
      <w:r w:rsidR="00386632" w:rsidRPr="007D14F0">
        <w:rPr>
          <w:szCs w:val="28"/>
        </w:rPr>
        <w:t>– магистратура</w:t>
      </w:r>
      <w:r w:rsidR="00A306C4" w:rsidRPr="007D14F0">
        <w:rPr>
          <w:szCs w:val="28"/>
        </w:rPr>
        <w:t xml:space="preserve"> </w:t>
      </w:r>
      <w:r w:rsidR="004933EE">
        <w:rPr>
          <w:szCs w:val="28"/>
        </w:rPr>
        <w:br/>
      </w:r>
      <w:r w:rsidR="00386632" w:rsidRPr="007D14F0">
        <w:rPr>
          <w:szCs w:val="28"/>
        </w:rPr>
        <w:t>по направлению</w:t>
      </w:r>
      <w:r w:rsidR="00D33401" w:rsidRPr="007D14F0">
        <w:rPr>
          <w:szCs w:val="28"/>
        </w:rPr>
        <w:t xml:space="preserve"> подготовки </w:t>
      </w:r>
      <w:r w:rsidR="00386632" w:rsidRPr="007D14F0">
        <w:rPr>
          <w:szCs w:val="28"/>
        </w:rPr>
        <w:t>56.04.02 Управление воинскими частями</w:t>
      </w:r>
      <w:r w:rsidR="00310920">
        <w:rPr>
          <w:szCs w:val="28"/>
        </w:rPr>
        <w:t xml:space="preserve"> </w:t>
      </w:r>
      <w:r w:rsidR="004933EE">
        <w:rPr>
          <w:szCs w:val="28"/>
        </w:rPr>
        <w:br/>
      </w:r>
      <w:r w:rsidR="00386632" w:rsidRPr="007D14F0">
        <w:rPr>
          <w:szCs w:val="28"/>
        </w:rPr>
        <w:t>и соединениями</w:t>
      </w:r>
      <w:r w:rsidR="006A1CD5">
        <w:rPr>
          <w:szCs w:val="28"/>
        </w:rPr>
        <w:t>, утвержденного приказом Мин</w:t>
      </w:r>
      <w:r w:rsidR="00132F45">
        <w:rPr>
          <w:szCs w:val="28"/>
        </w:rPr>
        <w:t xml:space="preserve">истерства науки и высшего образования </w:t>
      </w:r>
      <w:r w:rsidR="006A1CD5">
        <w:rPr>
          <w:szCs w:val="28"/>
        </w:rPr>
        <w:t>Росси</w:t>
      </w:r>
      <w:r w:rsidR="00132F45">
        <w:rPr>
          <w:szCs w:val="28"/>
        </w:rPr>
        <w:t xml:space="preserve">йской Федерации </w:t>
      </w:r>
      <w:r w:rsidR="006A1CD5">
        <w:rPr>
          <w:szCs w:val="28"/>
        </w:rPr>
        <w:t>от 2</w:t>
      </w:r>
      <w:r w:rsidR="00286AE2">
        <w:rPr>
          <w:szCs w:val="28"/>
        </w:rPr>
        <w:t xml:space="preserve"> </w:t>
      </w:r>
      <w:r w:rsidR="006A1CD5">
        <w:rPr>
          <w:szCs w:val="28"/>
        </w:rPr>
        <w:t xml:space="preserve">апреля 2020 г. </w:t>
      </w:r>
      <w:r w:rsidR="00132F45">
        <w:rPr>
          <w:szCs w:val="28"/>
        </w:rPr>
        <w:t>№ 534/ДСП</w:t>
      </w:r>
      <w:r w:rsidR="000327DC">
        <w:rPr>
          <w:szCs w:val="28"/>
        </w:rPr>
        <w:t xml:space="preserve"> (зарегистрирован Минюстом России </w:t>
      </w:r>
      <w:r w:rsidR="00286AE2">
        <w:rPr>
          <w:szCs w:val="28"/>
        </w:rPr>
        <w:t xml:space="preserve">12 </w:t>
      </w:r>
      <w:r w:rsidR="000327DC">
        <w:rPr>
          <w:szCs w:val="28"/>
        </w:rPr>
        <w:t>мая</w:t>
      </w:r>
      <w:r w:rsidR="00286AE2">
        <w:rPr>
          <w:szCs w:val="28"/>
        </w:rPr>
        <w:t xml:space="preserve"> </w:t>
      </w:r>
      <w:r w:rsidR="000327DC">
        <w:rPr>
          <w:szCs w:val="28"/>
        </w:rPr>
        <w:t>2020 г., регистрационный № 58314)</w:t>
      </w:r>
      <w:r w:rsidR="00132F45">
        <w:rPr>
          <w:szCs w:val="28"/>
        </w:rPr>
        <w:t>,</w:t>
      </w:r>
    </w:p>
    <w:p w:rsidR="007D14F0" w:rsidRDefault="007D14F0" w:rsidP="0039252A">
      <w:pPr>
        <w:pStyle w:val="a4"/>
        <w:ind w:firstLine="709"/>
        <w:jc w:val="both"/>
        <w:rPr>
          <w:szCs w:val="28"/>
        </w:rPr>
      </w:pPr>
    </w:p>
    <w:p w:rsidR="007D14F0" w:rsidRPr="007D14F0" w:rsidRDefault="007D14F0" w:rsidP="007D14F0">
      <w:pPr>
        <w:jc w:val="center"/>
        <w:rPr>
          <w:rFonts w:eastAsia="Calibri"/>
          <w:b/>
          <w:sz w:val="28"/>
          <w:szCs w:val="28"/>
          <w:lang w:eastAsia="en-US"/>
        </w:rPr>
      </w:pPr>
      <w:r w:rsidRPr="007D14F0">
        <w:rPr>
          <w:rFonts w:eastAsia="Calibri"/>
          <w:b/>
          <w:spacing w:val="80"/>
          <w:sz w:val="28"/>
          <w:szCs w:val="28"/>
          <w:lang w:eastAsia="en-US"/>
        </w:rPr>
        <w:t>ПРИКАЗЫВА</w:t>
      </w:r>
      <w:r w:rsidRPr="007D14F0">
        <w:rPr>
          <w:rFonts w:eastAsia="Calibri"/>
          <w:b/>
          <w:sz w:val="28"/>
          <w:szCs w:val="28"/>
          <w:lang w:eastAsia="en-US"/>
        </w:rPr>
        <w:t>Ю:</w:t>
      </w:r>
    </w:p>
    <w:p w:rsidR="007D14F0" w:rsidRPr="007D14F0" w:rsidRDefault="007D14F0" w:rsidP="0039252A">
      <w:pPr>
        <w:pStyle w:val="a4"/>
        <w:ind w:firstLine="709"/>
        <w:jc w:val="both"/>
        <w:rPr>
          <w:szCs w:val="28"/>
        </w:rPr>
      </w:pPr>
    </w:p>
    <w:p w:rsidR="00237E7D" w:rsidRPr="007D14F0" w:rsidRDefault="00B803C9" w:rsidP="007D14F0">
      <w:pPr>
        <w:pStyle w:val="211"/>
        <w:numPr>
          <w:ilvl w:val="0"/>
          <w:numId w:val="5"/>
        </w:numPr>
        <w:tabs>
          <w:tab w:val="left" w:pos="993"/>
        </w:tabs>
        <w:ind w:left="0" w:firstLine="709"/>
        <w:rPr>
          <w:szCs w:val="28"/>
          <w:lang w:eastAsia="ru-RU"/>
        </w:rPr>
      </w:pPr>
      <w:r w:rsidRPr="007D14F0">
        <w:rPr>
          <w:szCs w:val="28"/>
          <w:lang w:eastAsia="ru-RU"/>
        </w:rPr>
        <w:t>Назначить</w:t>
      </w:r>
      <w:r w:rsidR="00945801" w:rsidRPr="007D14F0">
        <w:rPr>
          <w:szCs w:val="28"/>
          <w:lang w:eastAsia="ru-RU"/>
        </w:rPr>
        <w:t xml:space="preserve"> </w:t>
      </w:r>
      <w:r w:rsidRPr="007D14F0">
        <w:rPr>
          <w:bCs/>
          <w:szCs w:val="28"/>
          <w:lang w:eastAsia="ru-RU"/>
        </w:rPr>
        <w:t>научно-педагогических работников Академии ФСО России</w:t>
      </w:r>
      <w:r w:rsidR="00B60594" w:rsidRPr="007D14F0">
        <w:rPr>
          <w:bCs/>
          <w:szCs w:val="28"/>
          <w:lang w:eastAsia="ru-RU"/>
        </w:rPr>
        <w:t>,</w:t>
      </w:r>
      <w:r w:rsidRPr="007D14F0">
        <w:rPr>
          <w:bCs/>
          <w:szCs w:val="28"/>
          <w:lang w:eastAsia="ru-RU"/>
        </w:rPr>
        <w:t xml:space="preserve"> осуществл</w:t>
      </w:r>
      <w:r w:rsidR="00B60594" w:rsidRPr="007D14F0">
        <w:rPr>
          <w:bCs/>
          <w:szCs w:val="28"/>
          <w:lang w:eastAsia="ru-RU"/>
        </w:rPr>
        <w:t>яющих</w:t>
      </w:r>
      <w:r w:rsidRPr="007D14F0">
        <w:rPr>
          <w:szCs w:val="28"/>
          <w:lang w:eastAsia="ru-RU"/>
        </w:rPr>
        <w:t xml:space="preserve"> </w:t>
      </w:r>
      <w:r w:rsidR="007C65C6" w:rsidRPr="007D14F0">
        <w:rPr>
          <w:szCs w:val="28"/>
          <w:lang w:eastAsia="ru-RU"/>
        </w:rPr>
        <w:t>общ</w:t>
      </w:r>
      <w:r w:rsidRPr="007D14F0">
        <w:rPr>
          <w:szCs w:val="28"/>
          <w:lang w:eastAsia="ru-RU"/>
        </w:rPr>
        <w:t>е</w:t>
      </w:r>
      <w:r w:rsidR="00B60594" w:rsidRPr="007D14F0">
        <w:rPr>
          <w:szCs w:val="28"/>
          <w:lang w:eastAsia="ru-RU"/>
        </w:rPr>
        <w:t>е</w:t>
      </w:r>
      <w:r w:rsidR="007C65C6" w:rsidRPr="007D14F0">
        <w:rPr>
          <w:szCs w:val="28"/>
          <w:lang w:eastAsia="ru-RU"/>
        </w:rPr>
        <w:t xml:space="preserve"> </w:t>
      </w:r>
      <w:r w:rsidR="00945801" w:rsidRPr="007D14F0">
        <w:rPr>
          <w:szCs w:val="28"/>
          <w:lang w:eastAsia="ru-RU"/>
        </w:rPr>
        <w:t>руководств</w:t>
      </w:r>
      <w:r w:rsidR="00B60594" w:rsidRPr="007D14F0">
        <w:rPr>
          <w:szCs w:val="28"/>
          <w:lang w:eastAsia="ru-RU"/>
        </w:rPr>
        <w:t>о</w:t>
      </w:r>
      <w:r w:rsidR="00945801" w:rsidRPr="007D14F0">
        <w:rPr>
          <w:szCs w:val="28"/>
          <w:lang w:eastAsia="ru-RU"/>
        </w:rPr>
        <w:t xml:space="preserve"> научным содержанием </w:t>
      </w:r>
      <w:r w:rsidR="008A3124" w:rsidRPr="007D14F0">
        <w:rPr>
          <w:szCs w:val="28"/>
        </w:rPr>
        <w:t xml:space="preserve">основных профессиональных образовательных программ </w:t>
      </w:r>
      <w:r w:rsidR="00237E7D" w:rsidRPr="007D14F0">
        <w:rPr>
          <w:iCs/>
          <w:szCs w:val="28"/>
        </w:rPr>
        <w:t xml:space="preserve">высшего образования </w:t>
      </w:r>
      <w:r w:rsidR="009D2D09" w:rsidRPr="007D14F0">
        <w:rPr>
          <w:szCs w:val="28"/>
        </w:rPr>
        <w:t>(далее – ОПОП</w:t>
      </w:r>
      <w:r w:rsidR="009D2D09">
        <w:rPr>
          <w:szCs w:val="28"/>
        </w:rPr>
        <w:t xml:space="preserve"> ВО</w:t>
      </w:r>
      <w:r w:rsidR="009D2D09" w:rsidRPr="007D14F0">
        <w:rPr>
          <w:szCs w:val="28"/>
        </w:rPr>
        <w:t xml:space="preserve">) </w:t>
      </w:r>
      <w:r w:rsidR="00237E7D" w:rsidRPr="007D14F0">
        <w:rPr>
          <w:iCs/>
          <w:szCs w:val="28"/>
        </w:rPr>
        <w:t xml:space="preserve">по программам магистратуры </w:t>
      </w:r>
      <w:r w:rsidR="00D33401" w:rsidRPr="007D14F0">
        <w:rPr>
          <w:iCs/>
          <w:szCs w:val="28"/>
        </w:rPr>
        <w:t>по направлению</w:t>
      </w:r>
      <w:r w:rsidR="006B1ADC" w:rsidRPr="007D14F0">
        <w:rPr>
          <w:iCs/>
          <w:szCs w:val="28"/>
        </w:rPr>
        <w:t xml:space="preserve"> подготовки</w:t>
      </w:r>
      <w:r w:rsidR="00386632" w:rsidRPr="007D14F0">
        <w:rPr>
          <w:iCs/>
          <w:szCs w:val="28"/>
        </w:rPr>
        <w:t xml:space="preserve"> </w:t>
      </w:r>
      <w:r w:rsidR="00237E7D" w:rsidRPr="007D14F0">
        <w:rPr>
          <w:szCs w:val="28"/>
          <w:lang w:eastAsia="ru-RU"/>
        </w:rPr>
        <w:t xml:space="preserve">56.04.02 </w:t>
      </w:r>
      <w:r w:rsidR="006B1ADC" w:rsidRPr="007D14F0">
        <w:rPr>
          <w:szCs w:val="28"/>
          <w:lang w:eastAsia="ru-RU"/>
        </w:rPr>
        <w:t>У</w:t>
      </w:r>
      <w:r w:rsidR="00237E7D" w:rsidRPr="007D14F0">
        <w:rPr>
          <w:szCs w:val="28"/>
          <w:lang w:eastAsia="ru-RU"/>
        </w:rPr>
        <w:t>правление воинскими частями и соединениями</w:t>
      </w:r>
      <w:r w:rsidR="00A306C4" w:rsidRPr="007D14F0">
        <w:rPr>
          <w:szCs w:val="28"/>
          <w:lang w:eastAsia="ru-RU"/>
        </w:rPr>
        <w:t xml:space="preserve"> </w:t>
      </w:r>
      <w:r w:rsidR="00A306C4" w:rsidRPr="007D14F0">
        <w:rPr>
          <w:bCs/>
          <w:szCs w:val="28"/>
          <w:lang w:eastAsia="ru-RU"/>
        </w:rPr>
        <w:t>в 202</w:t>
      </w:r>
      <w:r w:rsidR="004933EE">
        <w:rPr>
          <w:bCs/>
          <w:szCs w:val="28"/>
          <w:lang w:eastAsia="ru-RU"/>
        </w:rPr>
        <w:t>6</w:t>
      </w:r>
      <w:r w:rsidR="00A306C4" w:rsidRPr="007D14F0">
        <w:rPr>
          <w:bCs/>
          <w:szCs w:val="28"/>
          <w:lang w:eastAsia="ru-RU"/>
        </w:rPr>
        <w:t>/202</w:t>
      </w:r>
      <w:r w:rsidR="004933EE">
        <w:rPr>
          <w:bCs/>
          <w:szCs w:val="28"/>
          <w:lang w:eastAsia="ru-RU"/>
        </w:rPr>
        <w:t>7</w:t>
      </w:r>
      <w:r w:rsidR="00A306C4" w:rsidRPr="007D14F0">
        <w:rPr>
          <w:bCs/>
          <w:szCs w:val="28"/>
          <w:lang w:eastAsia="ru-RU"/>
        </w:rPr>
        <w:t xml:space="preserve"> учебном году</w:t>
      </w:r>
      <w:r w:rsidR="00237E7D" w:rsidRPr="007D14F0">
        <w:rPr>
          <w:szCs w:val="28"/>
          <w:lang w:eastAsia="ru-RU"/>
        </w:rPr>
        <w:t>:</w:t>
      </w:r>
    </w:p>
    <w:p w:rsidR="00237E7D" w:rsidRPr="007D14F0" w:rsidRDefault="00132F45" w:rsidP="007D14F0">
      <w:pPr>
        <w:pStyle w:val="211"/>
        <w:tabs>
          <w:tab w:val="left" w:pos="993"/>
        </w:tabs>
        <w:rPr>
          <w:szCs w:val="28"/>
          <w:lang w:eastAsia="ru-RU"/>
        </w:rPr>
      </w:pPr>
      <w:r w:rsidRPr="007D14F0">
        <w:rPr>
          <w:szCs w:val="28"/>
          <w:lang w:eastAsia="ru-RU"/>
        </w:rPr>
        <w:t>по ОПОП</w:t>
      </w:r>
      <w:r w:rsidR="009D2D09">
        <w:rPr>
          <w:szCs w:val="28"/>
          <w:lang w:eastAsia="ru-RU"/>
        </w:rPr>
        <w:t> ВО</w:t>
      </w:r>
      <w:r w:rsidRPr="007D14F0">
        <w:rPr>
          <w:szCs w:val="28"/>
          <w:lang w:eastAsia="ru-RU"/>
        </w:rPr>
        <w:t xml:space="preserve"> Управление подразделениями охраны ФСО России – </w:t>
      </w:r>
      <w:r w:rsidRPr="007D14F0">
        <w:rPr>
          <w:szCs w:val="28"/>
          <w:lang w:eastAsia="ru-RU"/>
        </w:rPr>
        <w:br/>
        <w:t xml:space="preserve">полковника </w:t>
      </w:r>
      <w:r w:rsidR="00E24BEF">
        <w:rPr>
          <w:szCs w:val="28"/>
          <w:lang w:eastAsia="ru-RU"/>
        </w:rPr>
        <w:t>Офицерова</w:t>
      </w:r>
      <w:r w:rsidRPr="007D14F0">
        <w:rPr>
          <w:szCs w:val="28"/>
          <w:lang w:eastAsia="ru-RU"/>
        </w:rPr>
        <w:t xml:space="preserve"> А.</w:t>
      </w:r>
      <w:r w:rsidR="00E24BEF">
        <w:rPr>
          <w:szCs w:val="28"/>
          <w:lang w:eastAsia="ru-RU"/>
        </w:rPr>
        <w:t>И</w:t>
      </w:r>
      <w:r w:rsidRPr="007D14F0">
        <w:rPr>
          <w:szCs w:val="28"/>
          <w:lang w:eastAsia="ru-RU"/>
        </w:rPr>
        <w:t>., начальника кафедры</w:t>
      </w:r>
      <w:r w:rsidR="004933EE">
        <w:rPr>
          <w:szCs w:val="28"/>
          <w:lang w:eastAsia="ru-RU"/>
        </w:rPr>
        <w:t xml:space="preserve"> </w:t>
      </w:r>
      <w:r w:rsidRPr="007D14F0">
        <w:rPr>
          <w:szCs w:val="28"/>
          <w:lang w:eastAsia="ru-RU"/>
        </w:rPr>
        <w:t>№ 6</w:t>
      </w:r>
      <w:r w:rsidR="00E24BEF">
        <w:rPr>
          <w:szCs w:val="28"/>
          <w:lang w:eastAsia="ru-RU"/>
        </w:rPr>
        <w:t>2</w:t>
      </w:r>
      <w:r w:rsidRPr="007D14F0">
        <w:rPr>
          <w:szCs w:val="28"/>
          <w:lang w:eastAsia="ru-RU"/>
        </w:rPr>
        <w:t xml:space="preserve"> шестого факультета</w:t>
      </w:r>
      <w:r w:rsidR="00237E7D" w:rsidRPr="007D14F0">
        <w:rPr>
          <w:szCs w:val="28"/>
          <w:lang w:eastAsia="ru-RU"/>
        </w:rPr>
        <w:t>;</w:t>
      </w:r>
    </w:p>
    <w:p w:rsidR="00C5752C" w:rsidRPr="007D14F0" w:rsidRDefault="00132F45" w:rsidP="007D14F0">
      <w:pPr>
        <w:pStyle w:val="211"/>
        <w:tabs>
          <w:tab w:val="left" w:pos="993"/>
        </w:tabs>
        <w:rPr>
          <w:szCs w:val="28"/>
          <w:lang w:eastAsia="ru-RU"/>
        </w:rPr>
      </w:pPr>
      <w:r w:rsidRPr="007D14F0">
        <w:rPr>
          <w:szCs w:val="28"/>
          <w:lang w:eastAsia="ru-RU"/>
        </w:rPr>
        <w:lastRenderedPageBreak/>
        <w:t>по ОПОП</w:t>
      </w:r>
      <w:r w:rsidR="009D2D09">
        <w:rPr>
          <w:szCs w:val="28"/>
          <w:lang w:eastAsia="ru-RU"/>
        </w:rPr>
        <w:t> ВО</w:t>
      </w:r>
      <w:r w:rsidRPr="007D14F0">
        <w:rPr>
          <w:szCs w:val="28"/>
          <w:lang w:eastAsia="ru-RU"/>
        </w:rPr>
        <w:t xml:space="preserve"> Управление сетями связи специального назначения для нужд органов государственной власти и ОПОП</w:t>
      </w:r>
      <w:r w:rsidR="009D2D09">
        <w:rPr>
          <w:szCs w:val="28"/>
          <w:lang w:eastAsia="ru-RU"/>
        </w:rPr>
        <w:t> ВО</w:t>
      </w:r>
      <w:r w:rsidRPr="007D14F0">
        <w:rPr>
          <w:szCs w:val="28"/>
          <w:lang w:eastAsia="ru-RU"/>
        </w:rPr>
        <w:t xml:space="preserve"> Управление сетями связи специального назначения для нужд государственной безопасности – </w:t>
      </w:r>
      <w:r w:rsidR="004933EE">
        <w:rPr>
          <w:szCs w:val="28"/>
          <w:lang w:eastAsia="ru-RU"/>
        </w:rPr>
        <w:br/>
      </w:r>
      <w:r w:rsidRPr="007D14F0">
        <w:rPr>
          <w:szCs w:val="28"/>
          <w:lang w:eastAsia="ru-RU"/>
        </w:rPr>
        <w:t xml:space="preserve">полковника </w:t>
      </w:r>
      <w:r w:rsidR="004933EE">
        <w:rPr>
          <w:szCs w:val="28"/>
          <w:lang w:eastAsia="ru-RU"/>
        </w:rPr>
        <w:t>Войцеховского А.И.</w:t>
      </w:r>
      <w:r w:rsidRPr="007D14F0">
        <w:rPr>
          <w:szCs w:val="28"/>
          <w:lang w:eastAsia="ru-RU"/>
        </w:rPr>
        <w:t xml:space="preserve">, </w:t>
      </w:r>
      <w:r w:rsidR="004933EE">
        <w:rPr>
          <w:szCs w:val="28"/>
          <w:lang w:eastAsia="ru-RU"/>
        </w:rPr>
        <w:t xml:space="preserve">заместителя </w:t>
      </w:r>
      <w:r w:rsidRPr="007D14F0">
        <w:rPr>
          <w:szCs w:val="28"/>
          <w:lang w:eastAsia="ru-RU"/>
        </w:rPr>
        <w:t>начальника кафедры</w:t>
      </w:r>
      <w:r w:rsidR="004933EE">
        <w:rPr>
          <w:szCs w:val="28"/>
          <w:lang w:eastAsia="ru-RU"/>
        </w:rPr>
        <w:t xml:space="preserve"> </w:t>
      </w:r>
      <w:r w:rsidRPr="007D14F0">
        <w:rPr>
          <w:szCs w:val="28"/>
          <w:lang w:eastAsia="ru-RU"/>
        </w:rPr>
        <w:t xml:space="preserve">№ 14 </w:t>
      </w:r>
      <w:r w:rsidR="004933EE">
        <w:rPr>
          <w:szCs w:val="28"/>
          <w:lang w:eastAsia="ru-RU"/>
        </w:rPr>
        <w:br/>
      </w:r>
      <w:r w:rsidRPr="007D14F0">
        <w:rPr>
          <w:szCs w:val="28"/>
          <w:lang w:eastAsia="ru-RU"/>
        </w:rPr>
        <w:t>первого факультета</w:t>
      </w:r>
      <w:r w:rsidR="006C2497" w:rsidRPr="007D14F0">
        <w:rPr>
          <w:szCs w:val="28"/>
          <w:lang w:eastAsia="ru-RU"/>
        </w:rPr>
        <w:t>.</w:t>
      </w:r>
    </w:p>
    <w:p w:rsidR="003D65E8" w:rsidRPr="007D14F0" w:rsidRDefault="003D65E8" w:rsidP="007D14F0">
      <w:pPr>
        <w:pStyle w:val="211"/>
        <w:numPr>
          <w:ilvl w:val="0"/>
          <w:numId w:val="5"/>
        </w:numPr>
        <w:tabs>
          <w:tab w:val="left" w:pos="993"/>
        </w:tabs>
        <w:ind w:left="0" w:firstLine="709"/>
        <w:rPr>
          <w:szCs w:val="28"/>
          <w:lang w:eastAsia="ru-RU"/>
        </w:rPr>
      </w:pPr>
      <w:r w:rsidRPr="007D14F0">
        <w:rPr>
          <w:szCs w:val="28"/>
          <w:lang w:eastAsia="ru-RU"/>
        </w:rPr>
        <w:t xml:space="preserve">Контроль </w:t>
      </w:r>
      <w:r w:rsidR="009704B1" w:rsidRPr="007D14F0">
        <w:rPr>
          <w:szCs w:val="28"/>
          <w:lang w:eastAsia="ru-RU"/>
        </w:rPr>
        <w:t xml:space="preserve">за </w:t>
      </w:r>
      <w:r w:rsidR="00BF5518" w:rsidRPr="007D14F0">
        <w:rPr>
          <w:szCs w:val="28"/>
          <w:lang w:eastAsia="ru-RU"/>
        </w:rPr>
        <w:t>ис</w:t>
      </w:r>
      <w:r w:rsidRPr="007D14F0">
        <w:rPr>
          <w:szCs w:val="28"/>
          <w:lang w:eastAsia="ru-RU"/>
        </w:rPr>
        <w:t>полнени</w:t>
      </w:r>
      <w:r w:rsidR="009704B1" w:rsidRPr="007D14F0">
        <w:rPr>
          <w:szCs w:val="28"/>
          <w:lang w:eastAsia="ru-RU"/>
        </w:rPr>
        <w:t>ем</w:t>
      </w:r>
      <w:r w:rsidRPr="007D14F0">
        <w:rPr>
          <w:szCs w:val="28"/>
          <w:lang w:eastAsia="ru-RU"/>
        </w:rPr>
        <w:t xml:space="preserve"> приказа возложить на заместителя начальника академии</w:t>
      </w:r>
      <w:r w:rsidR="00E62440" w:rsidRPr="007D14F0">
        <w:rPr>
          <w:szCs w:val="28"/>
          <w:lang w:eastAsia="ru-RU"/>
        </w:rPr>
        <w:t xml:space="preserve"> </w:t>
      </w:r>
      <w:r w:rsidR="00DF5CEF" w:rsidRPr="007D14F0">
        <w:rPr>
          <w:szCs w:val="28"/>
          <w:lang w:eastAsia="ru-RU"/>
        </w:rPr>
        <w:t>по учебной и научной работе</w:t>
      </w:r>
      <w:r w:rsidR="0029542A" w:rsidRPr="007D14F0">
        <w:rPr>
          <w:szCs w:val="28"/>
          <w:lang w:eastAsia="ru-RU"/>
        </w:rPr>
        <w:t>.</w:t>
      </w:r>
    </w:p>
    <w:p w:rsidR="003D65E8" w:rsidRPr="007D14F0" w:rsidRDefault="004F227D" w:rsidP="007D14F0">
      <w:pPr>
        <w:pStyle w:val="211"/>
        <w:numPr>
          <w:ilvl w:val="0"/>
          <w:numId w:val="5"/>
        </w:numPr>
        <w:tabs>
          <w:tab w:val="left" w:pos="993"/>
        </w:tabs>
        <w:ind w:left="0" w:firstLine="709"/>
        <w:rPr>
          <w:szCs w:val="28"/>
          <w:lang w:eastAsia="ru-RU"/>
        </w:rPr>
      </w:pPr>
      <w:r w:rsidRPr="007D14F0">
        <w:rPr>
          <w:szCs w:val="28"/>
          <w:lang w:eastAsia="ru-RU"/>
        </w:rPr>
        <w:t xml:space="preserve">Приказ довести до личного состава Академии </w:t>
      </w:r>
      <w:r w:rsidR="001A5AF9" w:rsidRPr="007D14F0">
        <w:rPr>
          <w:szCs w:val="28"/>
          <w:lang w:eastAsia="ru-RU"/>
        </w:rPr>
        <w:t xml:space="preserve">ФСО России </w:t>
      </w:r>
      <w:r w:rsidRPr="007D14F0">
        <w:rPr>
          <w:szCs w:val="28"/>
          <w:lang w:eastAsia="ru-RU"/>
        </w:rPr>
        <w:t>в части</w:t>
      </w:r>
      <w:r w:rsidR="00A22836" w:rsidRPr="007D14F0">
        <w:rPr>
          <w:szCs w:val="28"/>
          <w:lang w:eastAsia="ru-RU"/>
        </w:rPr>
        <w:t>,</w:t>
      </w:r>
      <w:r w:rsidRPr="007D14F0">
        <w:rPr>
          <w:szCs w:val="28"/>
          <w:lang w:eastAsia="ru-RU"/>
        </w:rPr>
        <w:t xml:space="preserve"> </w:t>
      </w:r>
      <w:r w:rsidR="00B24EA3" w:rsidRPr="007D14F0">
        <w:rPr>
          <w:szCs w:val="28"/>
          <w:lang w:eastAsia="ru-RU"/>
        </w:rPr>
        <w:br/>
      </w:r>
      <w:r w:rsidRPr="007D14F0">
        <w:rPr>
          <w:szCs w:val="28"/>
          <w:lang w:eastAsia="ru-RU"/>
        </w:rPr>
        <w:t>его касающейся</w:t>
      </w:r>
      <w:r w:rsidR="003D65E8" w:rsidRPr="007D14F0">
        <w:rPr>
          <w:szCs w:val="28"/>
          <w:lang w:eastAsia="ru-RU"/>
        </w:rPr>
        <w:t>.</w:t>
      </w:r>
    </w:p>
    <w:p w:rsidR="003D65E8" w:rsidRPr="007D14F0" w:rsidRDefault="003D65E8" w:rsidP="0039252A">
      <w:pPr>
        <w:pStyle w:val="21"/>
        <w:spacing w:line="240" w:lineRule="auto"/>
        <w:rPr>
          <w:szCs w:val="28"/>
          <w:lang w:eastAsia="ru-RU"/>
        </w:rPr>
      </w:pPr>
    </w:p>
    <w:p w:rsidR="003D65E8" w:rsidRPr="007D14F0" w:rsidRDefault="003D65E8" w:rsidP="0039252A">
      <w:pPr>
        <w:widowControl w:val="0"/>
        <w:ind w:firstLine="709"/>
        <w:jc w:val="both"/>
        <w:rPr>
          <w:sz w:val="28"/>
          <w:szCs w:val="28"/>
        </w:rPr>
      </w:pPr>
    </w:p>
    <w:p w:rsidR="00077032" w:rsidRPr="007D14F0" w:rsidRDefault="00077032" w:rsidP="0039252A">
      <w:pPr>
        <w:widowControl w:val="0"/>
        <w:ind w:firstLine="709"/>
        <w:jc w:val="both"/>
        <w:rPr>
          <w:sz w:val="28"/>
          <w:szCs w:val="28"/>
        </w:rPr>
      </w:pPr>
    </w:p>
    <w:p w:rsidR="000A17C6" w:rsidRPr="007D14F0" w:rsidRDefault="0039252A" w:rsidP="0002105C">
      <w:pPr>
        <w:pStyle w:val="21"/>
        <w:tabs>
          <w:tab w:val="right" w:pos="9639"/>
        </w:tabs>
        <w:spacing w:line="240" w:lineRule="auto"/>
        <w:ind w:firstLine="0"/>
        <w:jc w:val="right"/>
        <w:rPr>
          <w:szCs w:val="28"/>
          <w:lang w:eastAsia="ru-RU"/>
        </w:rPr>
        <w:sectPr w:rsidR="000A17C6" w:rsidRPr="007D14F0" w:rsidSect="00C9462D">
          <w:headerReference w:type="default" r:id="rId9"/>
          <w:type w:val="continuous"/>
          <w:pgSz w:w="11907" w:h="16840"/>
          <w:pgMar w:top="1134" w:right="567" w:bottom="1134" w:left="1701" w:header="510" w:footer="709" w:gutter="0"/>
          <w:cols w:space="720"/>
          <w:titlePg/>
          <w:docGrid w:linePitch="272"/>
        </w:sectPr>
      </w:pPr>
      <w:r w:rsidRPr="007D14F0">
        <w:rPr>
          <w:szCs w:val="28"/>
          <w:lang w:eastAsia="ru-RU"/>
        </w:rPr>
        <w:t>С.П. Горелик</w:t>
      </w:r>
    </w:p>
    <w:p w:rsidR="000A17C6" w:rsidRPr="007D14F0" w:rsidRDefault="000A17C6" w:rsidP="000A17C6">
      <w:pPr>
        <w:rPr>
          <w:sz w:val="28"/>
          <w:szCs w:val="28"/>
        </w:rPr>
      </w:pPr>
      <w:r w:rsidRPr="007D14F0">
        <w:rPr>
          <w:sz w:val="28"/>
          <w:szCs w:val="28"/>
        </w:rPr>
        <w:lastRenderedPageBreak/>
        <w:t>ПРИНЯЛИ К ИСПОЛНЕНИЮ И ДОВЕДЕНИЮ:</w:t>
      </w:r>
    </w:p>
    <w:p w:rsidR="000A17C6" w:rsidRPr="007D14F0" w:rsidRDefault="000A17C6" w:rsidP="000A17C6">
      <w:pPr>
        <w:rPr>
          <w:sz w:val="28"/>
          <w:szCs w:val="28"/>
        </w:rPr>
      </w:pPr>
    </w:p>
    <w:tbl>
      <w:tblPr>
        <w:tblStyle w:val="af0"/>
        <w:tblW w:w="8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268"/>
        <w:gridCol w:w="2336"/>
        <w:gridCol w:w="1917"/>
      </w:tblGrid>
      <w:tr w:rsidR="007D14F0" w:rsidRPr="007D14F0" w:rsidTr="00A46B66">
        <w:tc>
          <w:tcPr>
            <w:tcW w:w="1701" w:type="dxa"/>
          </w:tcPr>
          <w:p w:rsidR="000A17C6" w:rsidRPr="007D14F0" w:rsidRDefault="000A17C6" w:rsidP="00A22836">
            <w:pPr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полковник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A17C6" w:rsidRPr="007D14F0" w:rsidRDefault="000A17C6" w:rsidP="00A228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0A17C6" w:rsidRPr="007D14F0" w:rsidRDefault="00A22836" w:rsidP="00B2641E">
            <w:pPr>
              <w:ind w:left="317"/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Д.</w:t>
            </w:r>
            <w:r w:rsidR="00B2641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B2641E">
              <w:rPr>
                <w:rFonts w:ascii="Times New Roman" w:hAnsi="Times New Roman" w:cs="Times New Roman"/>
                <w:sz w:val="28"/>
                <w:szCs w:val="28"/>
              </w:rPr>
              <w:t>Кабанов</w:t>
            </w:r>
          </w:p>
        </w:tc>
        <w:tc>
          <w:tcPr>
            <w:tcW w:w="1917" w:type="dxa"/>
            <w:tcBorders>
              <w:bottom w:val="single" w:sz="4" w:space="0" w:color="auto"/>
            </w:tcBorders>
          </w:tcPr>
          <w:p w:rsidR="000A17C6" w:rsidRPr="007D14F0" w:rsidRDefault="000A17C6" w:rsidP="00A228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D14F0" w:rsidRPr="007D14F0" w:rsidTr="00A46B66">
        <w:tc>
          <w:tcPr>
            <w:tcW w:w="1701" w:type="dxa"/>
          </w:tcPr>
          <w:p w:rsidR="000A17C6" w:rsidRPr="007D14F0" w:rsidRDefault="000A17C6" w:rsidP="00A22836">
            <w:pPr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0A17C6" w:rsidRPr="007D14F0" w:rsidRDefault="000A17C6" w:rsidP="00A2283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14F0">
              <w:rPr>
                <w:rFonts w:ascii="Times New Roman" w:hAnsi="Times New Roman" w:cs="Times New Roman"/>
                <w:sz w:val="16"/>
                <w:szCs w:val="16"/>
              </w:rPr>
              <w:t>(личная подпись)</w:t>
            </w:r>
          </w:p>
        </w:tc>
        <w:tc>
          <w:tcPr>
            <w:tcW w:w="2336" w:type="dxa"/>
          </w:tcPr>
          <w:p w:rsidR="000A17C6" w:rsidRPr="007D14F0" w:rsidRDefault="000A17C6" w:rsidP="00A46B66">
            <w:pPr>
              <w:ind w:left="317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</w:tcPr>
          <w:p w:rsidR="000A17C6" w:rsidRPr="007D14F0" w:rsidRDefault="000A17C6" w:rsidP="00A2283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14F0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</w:tr>
      <w:tr w:rsidR="007C248C" w:rsidRPr="007D14F0" w:rsidTr="00D616CB">
        <w:tc>
          <w:tcPr>
            <w:tcW w:w="1701" w:type="dxa"/>
          </w:tcPr>
          <w:p w:rsidR="007C248C" w:rsidRPr="007D14F0" w:rsidRDefault="007C248C" w:rsidP="00D616CB">
            <w:pPr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полковник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7C248C" w:rsidRPr="007D14F0" w:rsidRDefault="007C248C" w:rsidP="00D616C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7C248C" w:rsidRPr="007D14F0" w:rsidRDefault="007C248C" w:rsidP="007C248C">
            <w:pPr>
              <w:ind w:left="317"/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А.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Кисляк</w:t>
            </w:r>
          </w:p>
        </w:tc>
        <w:tc>
          <w:tcPr>
            <w:tcW w:w="1917" w:type="dxa"/>
            <w:tcBorders>
              <w:bottom w:val="single" w:sz="4" w:space="0" w:color="auto"/>
            </w:tcBorders>
          </w:tcPr>
          <w:p w:rsidR="007C248C" w:rsidRPr="007D14F0" w:rsidRDefault="007C248C" w:rsidP="00D616C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C248C" w:rsidRPr="007D14F0" w:rsidTr="00D616CB">
        <w:tc>
          <w:tcPr>
            <w:tcW w:w="1701" w:type="dxa"/>
          </w:tcPr>
          <w:p w:rsidR="007C248C" w:rsidRPr="007D14F0" w:rsidRDefault="007C248C" w:rsidP="00D616CB">
            <w:pPr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7C248C" w:rsidRPr="007D14F0" w:rsidRDefault="007C248C" w:rsidP="00D616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14F0">
              <w:rPr>
                <w:rFonts w:ascii="Times New Roman" w:hAnsi="Times New Roman" w:cs="Times New Roman"/>
                <w:sz w:val="16"/>
                <w:szCs w:val="16"/>
              </w:rPr>
              <w:t>(личная подпись)</w:t>
            </w:r>
          </w:p>
        </w:tc>
        <w:tc>
          <w:tcPr>
            <w:tcW w:w="2336" w:type="dxa"/>
          </w:tcPr>
          <w:p w:rsidR="007C248C" w:rsidRPr="007D14F0" w:rsidRDefault="007C248C" w:rsidP="00D616C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</w:tcPr>
          <w:p w:rsidR="007C248C" w:rsidRPr="007D14F0" w:rsidRDefault="007C248C" w:rsidP="00D616CB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14F0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</w:tr>
      <w:tr w:rsidR="007D14F0" w:rsidRPr="007D14F0" w:rsidTr="00A46B66">
        <w:tc>
          <w:tcPr>
            <w:tcW w:w="1701" w:type="dxa"/>
          </w:tcPr>
          <w:p w:rsidR="000A17C6" w:rsidRPr="007D14F0" w:rsidRDefault="000A17C6" w:rsidP="00A22836">
            <w:pPr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полковник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A17C6" w:rsidRPr="007D14F0" w:rsidRDefault="000A17C6" w:rsidP="00A228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:rsidR="000A17C6" w:rsidRPr="007D14F0" w:rsidRDefault="002E4F80" w:rsidP="00B2641E">
            <w:pPr>
              <w:ind w:left="317"/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А.</w:t>
            </w:r>
            <w:r w:rsidR="00B2641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B2641E">
              <w:rPr>
                <w:rFonts w:ascii="Times New Roman" w:hAnsi="Times New Roman" w:cs="Times New Roman"/>
                <w:sz w:val="28"/>
                <w:szCs w:val="28"/>
              </w:rPr>
              <w:t>Рубцов</w:t>
            </w:r>
          </w:p>
        </w:tc>
        <w:tc>
          <w:tcPr>
            <w:tcW w:w="1917" w:type="dxa"/>
            <w:tcBorders>
              <w:bottom w:val="single" w:sz="4" w:space="0" w:color="auto"/>
            </w:tcBorders>
          </w:tcPr>
          <w:p w:rsidR="000A17C6" w:rsidRPr="007D14F0" w:rsidRDefault="000A17C6" w:rsidP="00A2283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A17C6" w:rsidRPr="007D14F0" w:rsidTr="00A46B66">
        <w:tc>
          <w:tcPr>
            <w:tcW w:w="1701" w:type="dxa"/>
          </w:tcPr>
          <w:p w:rsidR="000A17C6" w:rsidRPr="007D14F0" w:rsidRDefault="000A17C6" w:rsidP="00A22836">
            <w:pPr>
              <w:ind w:lef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0A17C6" w:rsidRPr="007D14F0" w:rsidRDefault="000A17C6" w:rsidP="00A2283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14F0">
              <w:rPr>
                <w:rFonts w:ascii="Times New Roman" w:hAnsi="Times New Roman" w:cs="Times New Roman"/>
                <w:sz w:val="16"/>
                <w:szCs w:val="16"/>
              </w:rPr>
              <w:t>(личная подпись)</w:t>
            </w:r>
          </w:p>
        </w:tc>
        <w:tc>
          <w:tcPr>
            <w:tcW w:w="2336" w:type="dxa"/>
          </w:tcPr>
          <w:p w:rsidR="000A17C6" w:rsidRPr="007D14F0" w:rsidRDefault="000A17C6" w:rsidP="00A22836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</w:tcPr>
          <w:p w:rsidR="000A17C6" w:rsidRPr="007D14F0" w:rsidRDefault="000A17C6" w:rsidP="00A22836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D14F0">
              <w:rPr>
                <w:rFonts w:ascii="Times New Roman" w:hAnsi="Times New Roman" w:cs="Times New Roman"/>
                <w:sz w:val="16"/>
                <w:szCs w:val="16"/>
              </w:rPr>
              <w:t>(дата)</w:t>
            </w:r>
          </w:p>
        </w:tc>
      </w:tr>
    </w:tbl>
    <w:p w:rsidR="000A17C6" w:rsidRPr="007D14F0" w:rsidRDefault="000A17C6" w:rsidP="000A17C6">
      <w:pPr>
        <w:rPr>
          <w:sz w:val="24"/>
          <w:szCs w:val="24"/>
        </w:rPr>
      </w:pPr>
    </w:p>
    <w:p w:rsidR="000A17C6" w:rsidRPr="007D14F0" w:rsidRDefault="000A17C6" w:rsidP="000A17C6">
      <w:pPr>
        <w:rPr>
          <w:sz w:val="24"/>
          <w:szCs w:val="24"/>
        </w:rPr>
      </w:pPr>
    </w:p>
    <w:p w:rsidR="000A17C6" w:rsidRPr="007D14F0" w:rsidRDefault="000A17C6" w:rsidP="000A17C6">
      <w:pPr>
        <w:rPr>
          <w:sz w:val="24"/>
          <w:szCs w:val="24"/>
        </w:rPr>
      </w:pPr>
    </w:p>
    <w:p w:rsidR="000A17C6" w:rsidRPr="007D14F0" w:rsidRDefault="000A17C6" w:rsidP="000A17C6">
      <w:pPr>
        <w:rPr>
          <w:sz w:val="24"/>
          <w:szCs w:val="24"/>
        </w:rPr>
      </w:pPr>
    </w:p>
    <w:p w:rsidR="000A17C6" w:rsidRPr="007D14F0" w:rsidRDefault="000A17C6" w:rsidP="000A17C6">
      <w:pPr>
        <w:rPr>
          <w:sz w:val="24"/>
          <w:szCs w:val="24"/>
        </w:rPr>
      </w:pPr>
    </w:p>
    <w:p w:rsidR="000A17C6" w:rsidRPr="007D14F0" w:rsidRDefault="000A17C6" w:rsidP="000A17C6">
      <w:pPr>
        <w:rPr>
          <w:sz w:val="28"/>
          <w:szCs w:val="28"/>
        </w:rPr>
      </w:pPr>
    </w:p>
    <w:p w:rsidR="002257A0" w:rsidRPr="007D14F0" w:rsidRDefault="002257A0" w:rsidP="002257A0">
      <w:pPr>
        <w:rPr>
          <w:sz w:val="28"/>
          <w:szCs w:val="28"/>
        </w:rPr>
      </w:pPr>
      <w:r w:rsidRPr="007D14F0">
        <w:rPr>
          <w:sz w:val="28"/>
          <w:szCs w:val="28"/>
        </w:rPr>
        <w:t>СОГЛАСОВАНО:</w:t>
      </w:r>
    </w:p>
    <w:tbl>
      <w:tblPr>
        <w:tblStyle w:val="af0"/>
        <w:tblW w:w="9634" w:type="dxa"/>
        <w:tblLook w:val="04A0" w:firstRow="1" w:lastRow="0" w:firstColumn="1" w:lastColumn="0" w:noHBand="0" w:noVBand="1"/>
      </w:tblPr>
      <w:tblGrid>
        <w:gridCol w:w="4937"/>
        <w:gridCol w:w="4697"/>
      </w:tblGrid>
      <w:tr w:rsidR="007D14F0" w:rsidRPr="007D14F0" w:rsidTr="002470DA">
        <w:trPr>
          <w:trHeight w:val="349"/>
        </w:trPr>
        <w:tc>
          <w:tcPr>
            <w:tcW w:w="4937" w:type="dxa"/>
          </w:tcPr>
          <w:p w:rsidR="002257A0" w:rsidRPr="007D14F0" w:rsidRDefault="002257A0" w:rsidP="002470D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D14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 инициалы визирующего</w:t>
            </w:r>
          </w:p>
        </w:tc>
        <w:tc>
          <w:tcPr>
            <w:tcW w:w="4697" w:type="dxa"/>
          </w:tcPr>
          <w:p w:rsidR="002257A0" w:rsidRPr="007D14F0" w:rsidRDefault="002257A0" w:rsidP="002470D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D14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Подпись визирующего и дата</w:t>
            </w:r>
          </w:p>
        </w:tc>
      </w:tr>
      <w:tr w:rsidR="002257A0" w:rsidRPr="007D14F0" w:rsidTr="002470DA">
        <w:trPr>
          <w:trHeight w:val="427"/>
        </w:trPr>
        <w:tc>
          <w:tcPr>
            <w:tcW w:w="4937" w:type="dxa"/>
            <w:vAlign w:val="center"/>
          </w:tcPr>
          <w:p w:rsidR="002257A0" w:rsidRPr="007D14F0" w:rsidRDefault="002257A0" w:rsidP="002257A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D14F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Кисляк А.А.</w:t>
            </w:r>
          </w:p>
        </w:tc>
        <w:tc>
          <w:tcPr>
            <w:tcW w:w="4697" w:type="dxa"/>
            <w:vAlign w:val="center"/>
          </w:tcPr>
          <w:p w:rsidR="002257A0" w:rsidRPr="007D14F0" w:rsidRDefault="002257A0" w:rsidP="002470DA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A22836" w:rsidRPr="007D14F0" w:rsidRDefault="00A22836" w:rsidP="000A17C6">
      <w:pPr>
        <w:rPr>
          <w:sz w:val="28"/>
          <w:szCs w:val="28"/>
        </w:rPr>
      </w:pPr>
    </w:p>
    <w:p w:rsidR="00A22836" w:rsidRPr="007D14F0" w:rsidRDefault="00A22836" w:rsidP="000A17C6">
      <w:pPr>
        <w:rPr>
          <w:sz w:val="28"/>
          <w:szCs w:val="28"/>
        </w:rPr>
      </w:pPr>
    </w:p>
    <w:p w:rsidR="00A22836" w:rsidRPr="007D14F0" w:rsidRDefault="00A22836" w:rsidP="000A17C6">
      <w:pPr>
        <w:rPr>
          <w:sz w:val="24"/>
          <w:szCs w:val="24"/>
        </w:rPr>
      </w:pPr>
    </w:p>
    <w:p w:rsidR="00DE64B9" w:rsidRPr="007D14F0" w:rsidRDefault="00DE64B9" w:rsidP="000A17C6">
      <w:pPr>
        <w:rPr>
          <w:sz w:val="24"/>
          <w:szCs w:val="24"/>
        </w:rPr>
      </w:pPr>
    </w:p>
    <w:p w:rsidR="00DE64B9" w:rsidRPr="007D14F0" w:rsidRDefault="00DE64B9" w:rsidP="000A17C6">
      <w:pPr>
        <w:rPr>
          <w:sz w:val="24"/>
          <w:szCs w:val="24"/>
        </w:rPr>
      </w:pPr>
    </w:p>
    <w:p w:rsidR="000A17C6" w:rsidRPr="007D14F0" w:rsidRDefault="000A17C6" w:rsidP="000A17C6">
      <w:pPr>
        <w:rPr>
          <w:sz w:val="24"/>
          <w:szCs w:val="24"/>
        </w:rPr>
      </w:pPr>
    </w:p>
    <w:tbl>
      <w:tblPr>
        <w:tblStyle w:val="af0"/>
        <w:tblW w:w="9837" w:type="dxa"/>
        <w:tblInd w:w="-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6"/>
        <w:gridCol w:w="4961"/>
      </w:tblGrid>
      <w:tr w:rsidR="007D14F0" w:rsidRPr="007D14F0" w:rsidTr="007C248C">
        <w:tc>
          <w:tcPr>
            <w:tcW w:w="4876" w:type="dxa"/>
            <w:vAlign w:val="bottom"/>
          </w:tcPr>
          <w:p w:rsidR="000A17C6" w:rsidRPr="007D14F0" w:rsidRDefault="00BF5518" w:rsidP="00A228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Начальник</w:t>
            </w:r>
            <w:r w:rsidR="00A46B66" w:rsidRPr="007D1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A17C6" w:rsidRPr="007D14F0">
              <w:rPr>
                <w:rFonts w:ascii="Times New Roman" w:hAnsi="Times New Roman" w:cs="Times New Roman"/>
                <w:sz w:val="28"/>
                <w:szCs w:val="28"/>
              </w:rPr>
              <w:t>секретариата</w:t>
            </w:r>
          </w:p>
          <w:p w:rsidR="000A17C6" w:rsidRPr="007D14F0" w:rsidRDefault="00BF5518" w:rsidP="00A22836">
            <w:pPr>
              <w:tabs>
                <w:tab w:val="right" w:pos="46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п/п-к</w:t>
            </w:r>
            <w:r w:rsidR="000A17C6" w:rsidRPr="007D14F0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С.В. </w:t>
            </w: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Мишин</w:t>
            </w:r>
          </w:p>
          <w:p w:rsidR="000A17C6" w:rsidRPr="007D14F0" w:rsidRDefault="000A17C6" w:rsidP="00A22836">
            <w:pPr>
              <w:tabs>
                <w:tab w:val="right" w:pos="467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</w:p>
        </w:tc>
        <w:tc>
          <w:tcPr>
            <w:tcW w:w="4961" w:type="dxa"/>
          </w:tcPr>
          <w:p w:rsidR="000A17C6" w:rsidRPr="007D14F0" w:rsidRDefault="009D2D09" w:rsidP="00A22836">
            <w:pPr>
              <w:ind w:right="-1"/>
              <w:rPr>
                <w:rFonts w:ascii="Times New Roman" w:hAnsi="Times New Roman" w:cs="Times New Roman"/>
                <w:w w:val="90"/>
                <w:sz w:val="28"/>
                <w:szCs w:val="28"/>
              </w:rPr>
            </w:pPr>
            <w:r w:rsidRPr="009D2D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ПРАВОВАЯ ЭКСПЕРТИЗА</w:t>
            </w:r>
            <w:r w:rsidR="000A17C6" w:rsidRPr="007D14F0">
              <w:rPr>
                <w:rFonts w:ascii="Times New Roman" w:hAnsi="Times New Roman" w:cs="Times New Roman"/>
                <w:w w:val="90"/>
                <w:sz w:val="28"/>
                <w:szCs w:val="28"/>
              </w:rPr>
              <w:t>:</w:t>
            </w:r>
          </w:p>
          <w:p w:rsidR="000A17C6" w:rsidRPr="007D14F0" w:rsidRDefault="002E4F80" w:rsidP="00A22836">
            <w:pPr>
              <w:ind w:right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Помощник начальника академии</w:t>
            </w:r>
          </w:p>
          <w:p w:rsidR="002E4F80" w:rsidRPr="007D14F0" w:rsidRDefault="002E4F80" w:rsidP="00A22836">
            <w:pPr>
              <w:ind w:right="425"/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по правовой работе</w:t>
            </w:r>
          </w:p>
          <w:p w:rsidR="000A17C6" w:rsidRPr="007D14F0" w:rsidRDefault="002E4F80" w:rsidP="002E4F80">
            <w:pPr>
              <w:tabs>
                <w:tab w:val="left" w:pos="30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п-к</w:t>
            </w:r>
            <w:r w:rsidR="000A17C6" w:rsidRPr="007D14F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0A17C6" w:rsidRPr="007D14F0">
              <w:rPr>
                <w:rFonts w:ascii="Times New Roman" w:hAnsi="Times New Roman" w:cs="Times New Roman"/>
                <w:sz w:val="28"/>
                <w:szCs w:val="28"/>
              </w:rPr>
              <w:t>юст</w:t>
            </w:r>
            <w:proofErr w:type="spellEnd"/>
            <w:r w:rsidR="000A17C6" w:rsidRPr="007D14F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0A17C6" w:rsidRPr="007D14F0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С.В. Ермаков</w:t>
            </w:r>
          </w:p>
          <w:p w:rsidR="000A17C6" w:rsidRPr="007D14F0" w:rsidRDefault="000A17C6" w:rsidP="00A22836">
            <w:pPr>
              <w:tabs>
                <w:tab w:val="left" w:pos="244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D14F0">
              <w:rPr>
                <w:rFonts w:ascii="Times New Roman" w:hAnsi="Times New Roman" w:cs="Times New Roman"/>
                <w:sz w:val="28"/>
                <w:szCs w:val="28"/>
              </w:rPr>
              <w:t>___________</w:t>
            </w:r>
          </w:p>
        </w:tc>
      </w:tr>
    </w:tbl>
    <w:p w:rsidR="000A17C6" w:rsidRPr="007D14F0" w:rsidRDefault="000A17C6" w:rsidP="000A17C6">
      <w:pPr>
        <w:rPr>
          <w:sz w:val="28"/>
        </w:rPr>
      </w:pPr>
    </w:p>
    <w:p w:rsidR="000A17C6" w:rsidRPr="007D14F0" w:rsidRDefault="000A17C6" w:rsidP="000A17C6">
      <w:pPr>
        <w:rPr>
          <w:sz w:val="28"/>
        </w:rPr>
      </w:pPr>
    </w:p>
    <w:p w:rsidR="000A17C6" w:rsidRPr="007D14F0" w:rsidRDefault="000A17C6" w:rsidP="000A17C6">
      <w:pPr>
        <w:rPr>
          <w:sz w:val="28"/>
        </w:rPr>
      </w:pPr>
    </w:p>
    <w:p w:rsidR="000A17C6" w:rsidRPr="007D14F0" w:rsidRDefault="000A17C6" w:rsidP="000A17C6">
      <w:pPr>
        <w:rPr>
          <w:sz w:val="28"/>
        </w:rPr>
      </w:pPr>
    </w:p>
    <w:p w:rsidR="000A17C6" w:rsidRPr="007D14F0" w:rsidRDefault="000A17C6" w:rsidP="000A17C6">
      <w:pPr>
        <w:rPr>
          <w:sz w:val="28"/>
        </w:rPr>
      </w:pPr>
    </w:p>
    <w:p w:rsidR="000A17C6" w:rsidRPr="007D14F0" w:rsidRDefault="000A17C6" w:rsidP="000A17C6">
      <w:pPr>
        <w:rPr>
          <w:sz w:val="28"/>
        </w:rPr>
      </w:pPr>
    </w:p>
    <w:p w:rsidR="00237E7D" w:rsidRPr="007D14F0" w:rsidRDefault="00237E7D" w:rsidP="000A17C6">
      <w:pPr>
        <w:rPr>
          <w:sz w:val="28"/>
        </w:rPr>
      </w:pPr>
    </w:p>
    <w:p w:rsidR="00BF5518" w:rsidRPr="007D14F0" w:rsidRDefault="00BF5518" w:rsidP="000A17C6">
      <w:pPr>
        <w:rPr>
          <w:sz w:val="28"/>
        </w:rPr>
      </w:pPr>
    </w:p>
    <w:p w:rsidR="00A22836" w:rsidRPr="007D14F0" w:rsidRDefault="00A22836" w:rsidP="000A17C6">
      <w:pPr>
        <w:rPr>
          <w:sz w:val="28"/>
        </w:rPr>
      </w:pPr>
    </w:p>
    <w:p w:rsidR="000A17C6" w:rsidRPr="007D14F0" w:rsidRDefault="000A17C6" w:rsidP="000A17C6">
      <w:pPr>
        <w:rPr>
          <w:sz w:val="28"/>
        </w:rPr>
      </w:pPr>
    </w:p>
    <w:p w:rsidR="009D2D09" w:rsidRDefault="009D2D09" w:rsidP="00BF5518">
      <w:pPr>
        <w:rPr>
          <w:sz w:val="28"/>
          <w:szCs w:val="28"/>
        </w:rPr>
      </w:pPr>
    </w:p>
    <w:p w:rsidR="009D2D09" w:rsidRPr="009D2D09" w:rsidRDefault="009D2D09" w:rsidP="00BF5518">
      <w:pPr>
        <w:rPr>
          <w:sz w:val="24"/>
          <w:szCs w:val="28"/>
        </w:rPr>
      </w:pPr>
    </w:p>
    <w:p w:rsidR="00BF5518" w:rsidRPr="007D14F0" w:rsidRDefault="00BF5518" w:rsidP="00BF5518">
      <w:pPr>
        <w:rPr>
          <w:sz w:val="28"/>
          <w:szCs w:val="28"/>
        </w:rPr>
      </w:pPr>
      <w:proofErr w:type="spellStart"/>
      <w:r w:rsidRPr="007D14F0">
        <w:rPr>
          <w:sz w:val="28"/>
          <w:szCs w:val="28"/>
        </w:rPr>
        <w:t>Отп</w:t>
      </w:r>
      <w:proofErr w:type="spellEnd"/>
      <w:r w:rsidRPr="007D14F0">
        <w:rPr>
          <w:sz w:val="28"/>
          <w:szCs w:val="28"/>
        </w:rPr>
        <w:t>. 1 экз.</w:t>
      </w:r>
    </w:p>
    <w:p w:rsidR="00BF5518" w:rsidRPr="007D14F0" w:rsidRDefault="00BF5518" w:rsidP="00BF5518">
      <w:pPr>
        <w:rPr>
          <w:sz w:val="28"/>
          <w:szCs w:val="28"/>
        </w:rPr>
      </w:pPr>
      <w:r w:rsidRPr="007D14F0">
        <w:rPr>
          <w:sz w:val="28"/>
          <w:szCs w:val="28"/>
        </w:rPr>
        <w:t>в дело Академии ФСО России</w:t>
      </w:r>
    </w:p>
    <w:p w:rsidR="00BF5518" w:rsidRPr="007D14F0" w:rsidRDefault="00BF5518" w:rsidP="00BF5518">
      <w:pPr>
        <w:rPr>
          <w:sz w:val="28"/>
          <w:szCs w:val="28"/>
        </w:rPr>
      </w:pPr>
      <w:r w:rsidRPr="007D14F0">
        <w:rPr>
          <w:sz w:val="28"/>
          <w:szCs w:val="28"/>
        </w:rPr>
        <w:t xml:space="preserve">исп. и </w:t>
      </w:r>
      <w:proofErr w:type="spellStart"/>
      <w:r w:rsidRPr="007D14F0">
        <w:rPr>
          <w:sz w:val="28"/>
          <w:szCs w:val="28"/>
        </w:rPr>
        <w:t>печ</w:t>
      </w:r>
      <w:proofErr w:type="spellEnd"/>
      <w:r w:rsidRPr="007D14F0">
        <w:rPr>
          <w:sz w:val="28"/>
          <w:szCs w:val="28"/>
        </w:rPr>
        <w:t xml:space="preserve">. Кузнецов Андрей Николаевич, </w:t>
      </w:r>
    </w:p>
    <w:p w:rsidR="00BF5518" w:rsidRPr="009D2D09" w:rsidRDefault="007D14F0" w:rsidP="00BF5518">
      <w:pPr>
        <w:rPr>
          <w:spacing w:val="-10"/>
          <w:sz w:val="28"/>
          <w:szCs w:val="28"/>
        </w:rPr>
      </w:pPr>
      <w:r w:rsidRPr="009D2D09">
        <w:rPr>
          <w:spacing w:val="-10"/>
          <w:sz w:val="28"/>
          <w:szCs w:val="28"/>
        </w:rPr>
        <w:t xml:space="preserve">8-486-254-97-65, </w:t>
      </w:r>
      <w:r w:rsidR="00BF5518" w:rsidRPr="009D2D09">
        <w:rPr>
          <w:spacing w:val="-10"/>
          <w:sz w:val="28"/>
          <w:szCs w:val="28"/>
        </w:rPr>
        <w:t>учебный отдел Академии ФСО России</w:t>
      </w:r>
      <w:r w:rsidRPr="009D2D09">
        <w:rPr>
          <w:spacing w:val="-10"/>
          <w:sz w:val="28"/>
          <w:szCs w:val="28"/>
        </w:rPr>
        <w:t>, с НЖМД № 165/4063-4/ДСП</w:t>
      </w:r>
    </w:p>
    <w:p w:rsidR="007C248C" w:rsidRDefault="007C248C" w:rsidP="00BF5518">
      <w:pPr>
        <w:rPr>
          <w:sz w:val="28"/>
          <w:szCs w:val="28"/>
        </w:rPr>
      </w:pPr>
      <w:r>
        <w:rPr>
          <w:sz w:val="28"/>
          <w:szCs w:val="28"/>
        </w:rPr>
        <w:t>15.07.2026</w:t>
      </w:r>
    </w:p>
    <w:p w:rsidR="003D65E8" w:rsidRPr="007D14F0" w:rsidRDefault="00BF5518" w:rsidP="00BF5518">
      <w:pPr>
        <w:rPr>
          <w:sz w:val="28"/>
        </w:rPr>
      </w:pPr>
      <w:r w:rsidRPr="007D14F0">
        <w:rPr>
          <w:sz w:val="28"/>
          <w:szCs w:val="28"/>
        </w:rPr>
        <w:t>№ 9/4/24-______</w:t>
      </w:r>
    </w:p>
    <w:sectPr w:rsidR="003D65E8" w:rsidRPr="007D14F0" w:rsidSect="00A228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701" w:bottom="1134" w:left="567" w:header="720" w:footer="720" w:gutter="0"/>
      <w:cols w:space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048" w:rsidRDefault="00C80048">
      <w:r>
        <w:separator/>
      </w:r>
    </w:p>
  </w:endnote>
  <w:endnote w:type="continuationSeparator" w:id="0">
    <w:p w:rsidR="00C80048" w:rsidRDefault="00C80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2836" w:rsidRDefault="00A22836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2836" w:rsidRDefault="00A22836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2836" w:rsidRDefault="00A22836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048" w:rsidRDefault="00C80048">
      <w:r>
        <w:separator/>
      </w:r>
    </w:p>
  </w:footnote>
  <w:footnote w:type="continuationSeparator" w:id="0">
    <w:p w:rsidR="00C80048" w:rsidRDefault="00C800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1334524"/>
      <w:docPartObj>
        <w:docPartGallery w:val="Page Numbers (Top of Page)"/>
        <w:docPartUnique/>
      </w:docPartObj>
    </w:sdtPr>
    <w:sdtEndPr>
      <w:rPr>
        <w:sz w:val="28"/>
      </w:rPr>
    </w:sdtEndPr>
    <w:sdtContent>
      <w:p w:rsidR="00A22836" w:rsidRPr="00C9462D" w:rsidRDefault="00A22836" w:rsidP="00C9462D">
        <w:pPr>
          <w:pStyle w:val="a6"/>
          <w:tabs>
            <w:tab w:val="clear" w:pos="9355"/>
          </w:tabs>
          <w:jc w:val="center"/>
          <w:rPr>
            <w:sz w:val="28"/>
          </w:rPr>
        </w:pPr>
        <w:r w:rsidRPr="00C9462D">
          <w:rPr>
            <w:sz w:val="28"/>
          </w:rPr>
          <w:fldChar w:fldCharType="begin"/>
        </w:r>
        <w:r w:rsidRPr="00C9462D">
          <w:rPr>
            <w:sz w:val="28"/>
          </w:rPr>
          <w:instrText>PAGE   \* MERGEFORMAT</w:instrText>
        </w:r>
        <w:r w:rsidRPr="00C9462D">
          <w:rPr>
            <w:sz w:val="28"/>
          </w:rPr>
          <w:fldChar w:fldCharType="separate"/>
        </w:r>
        <w:r w:rsidR="00E93A78">
          <w:rPr>
            <w:noProof/>
            <w:sz w:val="28"/>
          </w:rPr>
          <w:t>2</w:t>
        </w:r>
        <w:r w:rsidRPr="00C9462D">
          <w:rPr>
            <w:sz w:val="28"/>
          </w:rPr>
          <w:fldChar w:fldCharType="end"/>
        </w:r>
      </w:p>
    </w:sdtContent>
  </w:sdt>
  <w:p w:rsidR="00A22836" w:rsidRDefault="00A22836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2836" w:rsidRDefault="00A22836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3</w:t>
    </w:r>
    <w:r>
      <w:rPr>
        <w:rStyle w:val="a8"/>
      </w:rPr>
      <w:fldChar w:fldCharType="end"/>
    </w:r>
  </w:p>
  <w:p w:rsidR="00A22836" w:rsidRDefault="00A22836">
    <w:pPr>
      <w:pStyle w:val="a6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2836" w:rsidRDefault="00A22836">
    <w:pPr>
      <w:pStyle w:val="a6"/>
      <w:framePr w:wrap="around" w:vAnchor="text" w:hAnchor="margin" w:xAlign="center" w:y="1"/>
      <w:rPr>
        <w:rStyle w:val="a8"/>
        <w:sz w:val="28"/>
      </w:rPr>
    </w:pPr>
    <w:r>
      <w:rPr>
        <w:rStyle w:val="a8"/>
        <w:sz w:val="28"/>
      </w:rPr>
      <w:fldChar w:fldCharType="begin"/>
    </w:r>
    <w:r>
      <w:rPr>
        <w:rStyle w:val="a8"/>
        <w:sz w:val="28"/>
      </w:rPr>
      <w:instrText xml:space="preserve">PAGE  </w:instrText>
    </w:r>
    <w:r>
      <w:rPr>
        <w:rStyle w:val="a8"/>
        <w:sz w:val="28"/>
      </w:rPr>
      <w:fldChar w:fldCharType="separate"/>
    </w:r>
    <w:r w:rsidR="007C248C">
      <w:rPr>
        <w:rStyle w:val="a8"/>
        <w:noProof/>
        <w:sz w:val="28"/>
      </w:rPr>
      <w:t>4</w:t>
    </w:r>
    <w:r>
      <w:rPr>
        <w:rStyle w:val="a8"/>
        <w:sz w:val="28"/>
      </w:rPr>
      <w:fldChar w:fldCharType="end"/>
    </w:r>
  </w:p>
  <w:p w:rsidR="00A22836" w:rsidRDefault="00A22836">
    <w:pPr>
      <w:pStyle w:val="a6"/>
      <w:ind w:right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2836" w:rsidRDefault="00A22836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400841FC"/>
    <w:multiLevelType w:val="hybridMultilevel"/>
    <w:tmpl w:val="C30AD18A"/>
    <w:lvl w:ilvl="0" w:tplc="22382094">
      <w:start w:val="4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" w15:restartNumberingAfterBreak="0">
    <w:nsid w:val="42224FD5"/>
    <w:multiLevelType w:val="hybridMultilevel"/>
    <w:tmpl w:val="AA1440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6741E66"/>
    <w:multiLevelType w:val="singleLevel"/>
    <w:tmpl w:val="CCE295CE"/>
    <w:lvl w:ilvl="0">
      <w:start w:val="18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" w15:restartNumberingAfterBreak="0">
    <w:nsid w:val="5C69711A"/>
    <w:multiLevelType w:val="hybridMultilevel"/>
    <w:tmpl w:val="95D0B896"/>
    <w:lvl w:ilvl="0" w:tplc="2272E68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E6F61E1"/>
    <w:multiLevelType w:val="hybridMultilevel"/>
    <w:tmpl w:val="3F38A5E0"/>
    <w:lvl w:ilvl="0" w:tplc="BB60E6AC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E770208"/>
    <w:multiLevelType w:val="hybridMultilevel"/>
    <w:tmpl w:val="D6E2395A"/>
    <w:lvl w:ilvl="0" w:tplc="29BC92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B48"/>
    <w:rsid w:val="0000169F"/>
    <w:rsid w:val="0001232A"/>
    <w:rsid w:val="000155FB"/>
    <w:rsid w:val="00015F8A"/>
    <w:rsid w:val="000166D4"/>
    <w:rsid w:val="000179C8"/>
    <w:rsid w:val="00020723"/>
    <w:rsid w:val="0002105C"/>
    <w:rsid w:val="000246C8"/>
    <w:rsid w:val="00026124"/>
    <w:rsid w:val="0002614D"/>
    <w:rsid w:val="00030860"/>
    <w:rsid w:val="00031098"/>
    <w:rsid w:val="000327DC"/>
    <w:rsid w:val="000344B1"/>
    <w:rsid w:val="000373BE"/>
    <w:rsid w:val="000426FD"/>
    <w:rsid w:val="00043116"/>
    <w:rsid w:val="00047D45"/>
    <w:rsid w:val="00056CAC"/>
    <w:rsid w:val="00063959"/>
    <w:rsid w:val="000641F6"/>
    <w:rsid w:val="000650DF"/>
    <w:rsid w:val="00065E67"/>
    <w:rsid w:val="000668E9"/>
    <w:rsid w:val="00077032"/>
    <w:rsid w:val="00085965"/>
    <w:rsid w:val="0008711D"/>
    <w:rsid w:val="000879E5"/>
    <w:rsid w:val="00090B4B"/>
    <w:rsid w:val="00094154"/>
    <w:rsid w:val="00094A14"/>
    <w:rsid w:val="00094A54"/>
    <w:rsid w:val="00095613"/>
    <w:rsid w:val="000958A9"/>
    <w:rsid w:val="000958FE"/>
    <w:rsid w:val="00095E06"/>
    <w:rsid w:val="00095F01"/>
    <w:rsid w:val="00096D4A"/>
    <w:rsid w:val="000A17C6"/>
    <w:rsid w:val="000A28D0"/>
    <w:rsid w:val="000A2C9E"/>
    <w:rsid w:val="000B1150"/>
    <w:rsid w:val="000B6436"/>
    <w:rsid w:val="000B6D74"/>
    <w:rsid w:val="000C089F"/>
    <w:rsid w:val="000C39BE"/>
    <w:rsid w:val="000C759C"/>
    <w:rsid w:val="000C793A"/>
    <w:rsid w:val="000D17A8"/>
    <w:rsid w:val="000D2374"/>
    <w:rsid w:val="000D31C5"/>
    <w:rsid w:val="000D3FB8"/>
    <w:rsid w:val="000D69B1"/>
    <w:rsid w:val="000D761F"/>
    <w:rsid w:val="000E2597"/>
    <w:rsid w:val="000E344C"/>
    <w:rsid w:val="000E3A17"/>
    <w:rsid w:val="000F50EA"/>
    <w:rsid w:val="000F638E"/>
    <w:rsid w:val="000F63B9"/>
    <w:rsid w:val="000F7628"/>
    <w:rsid w:val="000F7A05"/>
    <w:rsid w:val="00116B27"/>
    <w:rsid w:val="001212ED"/>
    <w:rsid w:val="00121494"/>
    <w:rsid w:val="00122E30"/>
    <w:rsid w:val="00130708"/>
    <w:rsid w:val="00132F45"/>
    <w:rsid w:val="00135BD8"/>
    <w:rsid w:val="00135FEA"/>
    <w:rsid w:val="00140B22"/>
    <w:rsid w:val="00140E1F"/>
    <w:rsid w:val="00142C6C"/>
    <w:rsid w:val="00146C76"/>
    <w:rsid w:val="00151F8C"/>
    <w:rsid w:val="0015392E"/>
    <w:rsid w:val="001550E9"/>
    <w:rsid w:val="001555AB"/>
    <w:rsid w:val="00156D05"/>
    <w:rsid w:val="00157E65"/>
    <w:rsid w:val="00161BBA"/>
    <w:rsid w:val="001642F7"/>
    <w:rsid w:val="00166E42"/>
    <w:rsid w:val="00167E9C"/>
    <w:rsid w:val="0017102C"/>
    <w:rsid w:val="001732D7"/>
    <w:rsid w:val="001808D4"/>
    <w:rsid w:val="00184820"/>
    <w:rsid w:val="00191817"/>
    <w:rsid w:val="001934BF"/>
    <w:rsid w:val="00196ADA"/>
    <w:rsid w:val="001A034C"/>
    <w:rsid w:val="001A0C54"/>
    <w:rsid w:val="001A3025"/>
    <w:rsid w:val="001A3474"/>
    <w:rsid w:val="001A3D25"/>
    <w:rsid w:val="001A5AF9"/>
    <w:rsid w:val="001B043F"/>
    <w:rsid w:val="001B1A14"/>
    <w:rsid w:val="001B5494"/>
    <w:rsid w:val="001B64BF"/>
    <w:rsid w:val="001B6C4C"/>
    <w:rsid w:val="001C439A"/>
    <w:rsid w:val="001D1CF9"/>
    <w:rsid w:val="001D39E4"/>
    <w:rsid w:val="001D3C1A"/>
    <w:rsid w:val="001D4B40"/>
    <w:rsid w:val="001E0AF2"/>
    <w:rsid w:val="001E0C29"/>
    <w:rsid w:val="001E0EC1"/>
    <w:rsid w:val="001E14BA"/>
    <w:rsid w:val="001E3FAE"/>
    <w:rsid w:val="001E4E68"/>
    <w:rsid w:val="001E6445"/>
    <w:rsid w:val="001F3A8C"/>
    <w:rsid w:val="001F3F3A"/>
    <w:rsid w:val="001F4235"/>
    <w:rsid w:val="001F42D6"/>
    <w:rsid w:val="001F43B8"/>
    <w:rsid w:val="00205690"/>
    <w:rsid w:val="002064FB"/>
    <w:rsid w:val="00206D30"/>
    <w:rsid w:val="00213522"/>
    <w:rsid w:val="0022243A"/>
    <w:rsid w:val="00224354"/>
    <w:rsid w:val="002257A0"/>
    <w:rsid w:val="00231B6C"/>
    <w:rsid w:val="00237E7D"/>
    <w:rsid w:val="00240122"/>
    <w:rsid w:val="00240F0F"/>
    <w:rsid w:val="0024751F"/>
    <w:rsid w:val="00252C34"/>
    <w:rsid w:val="00255CAF"/>
    <w:rsid w:val="00256367"/>
    <w:rsid w:val="002621F4"/>
    <w:rsid w:val="00262637"/>
    <w:rsid w:val="00262844"/>
    <w:rsid w:val="00265CF1"/>
    <w:rsid w:val="00267CD7"/>
    <w:rsid w:val="00267F1F"/>
    <w:rsid w:val="0027060E"/>
    <w:rsid w:val="00275B1F"/>
    <w:rsid w:val="00276019"/>
    <w:rsid w:val="00281D7F"/>
    <w:rsid w:val="00285504"/>
    <w:rsid w:val="00285868"/>
    <w:rsid w:val="00286AE2"/>
    <w:rsid w:val="00290EA8"/>
    <w:rsid w:val="002911B4"/>
    <w:rsid w:val="00293286"/>
    <w:rsid w:val="0029542A"/>
    <w:rsid w:val="002966DD"/>
    <w:rsid w:val="00297054"/>
    <w:rsid w:val="002A148A"/>
    <w:rsid w:val="002A4293"/>
    <w:rsid w:val="002A5F36"/>
    <w:rsid w:val="002A7907"/>
    <w:rsid w:val="002A79C7"/>
    <w:rsid w:val="002B7F40"/>
    <w:rsid w:val="002C68C1"/>
    <w:rsid w:val="002D001B"/>
    <w:rsid w:val="002D0B03"/>
    <w:rsid w:val="002D2926"/>
    <w:rsid w:val="002D2E9B"/>
    <w:rsid w:val="002D3A76"/>
    <w:rsid w:val="002E4C20"/>
    <w:rsid w:val="002E4F80"/>
    <w:rsid w:val="002F2A20"/>
    <w:rsid w:val="002F6031"/>
    <w:rsid w:val="002F6844"/>
    <w:rsid w:val="002F6EAA"/>
    <w:rsid w:val="002F78C7"/>
    <w:rsid w:val="002F7D23"/>
    <w:rsid w:val="002F7FD5"/>
    <w:rsid w:val="00301C12"/>
    <w:rsid w:val="00303FBC"/>
    <w:rsid w:val="00310920"/>
    <w:rsid w:val="00315B83"/>
    <w:rsid w:val="00317177"/>
    <w:rsid w:val="00321817"/>
    <w:rsid w:val="003229AC"/>
    <w:rsid w:val="003253AB"/>
    <w:rsid w:val="00325405"/>
    <w:rsid w:val="00326ADA"/>
    <w:rsid w:val="00330707"/>
    <w:rsid w:val="003315B2"/>
    <w:rsid w:val="00331792"/>
    <w:rsid w:val="00341B43"/>
    <w:rsid w:val="00347869"/>
    <w:rsid w:val="00350C36"/>
    <w:rsid w:val="00351B1E"/>
    <w:rsid w:val="003531F2"/>
    <w:rsid w:val="00354D86"/>
    <w:rsid w:val="00355F5B"/>
    <w:rsid w:val="003566CC"/>
    <w:rsid w:val="00360BBA"/>
    <w:rsid w:val="00363AAC"/>
    <w:rsid w:val="00364A76"/>
    <w:rsid w:val="00367874"/>
    <w:rsid w:val="00370867"/>
    <w:rsid w:val="00370CD0"/>
    <w:rsid w:val="00381A90"/>
    <w:rsid w:val="00386632"/>
    <w:rsid w:val="003915A0"/>
    <w:rsid w:val="0039252A"/>
    <w:rsid w:val="003A1BD7"/>
    <w:rsid w:val="003A6A1B"/>
    <w:rsid w:val="003A6C4B"/>
    <w:rsid w:val="003A6E7F"/>
    <w:rsid w:val="003B0628"/>
    <w:rsid w:val="003B0EFE"/>
    <w:rsid w:val="003B0F82"/>
    <w:rsid w:val="003B10BC"/>
    <w:rsid w:val="003B3C2D"/>
    <w:rsid w:val="003B3D14"/>
    <w:rsid w:val="003B4CAE"/>
    <w:rsid w:val="003B6152"/>
    <w:rsid w:val="003B6E9F"/>
    <w:rsid w:val="003B7BB0"/>
    <w:rsid w:val="003C1776"/>
    <w:rsid w:val="003C26A6"/>
    <w:rsid w:val="003C4A1D"/>
    <w:rsid w:val="003C4AE3"/>
    <w:rsid w:val="003D5B5C"/>
    <w:rsid w:val="003D5DA1"/>
    <w:rsid w:val="003D65E8"/>
    <w:rsid w:val="003D71B2"/>
    <w:rsid w:val="003E13ED"/>
    <w:rsid w:val="003E1D3C"/>
    <w:rsid w:val="003E2057"/>
    <w:rsid w:val="003E2AC8"/>
    <w:rsid w:val="003E4E94"/>
    <w:rsid w:val="003F0AEA"/>
    <w:rsid w:val="003F37F8"/>
    <w:rsid w:val="003F4FBD"/>
    <w:rsid w:val="003F7C75"/>
    <w:rsid w:val="00403466"/>
    <w:rsid w:val="004035EF"/>
    <w:rsid w:val="004042FF"/>
    <w:rsid w:val="004052B1"/>
    <w:rsid w:val="004111CB"/>
    <w:rsid w:val="00412688"/>
    <w:rsid w:val="00415FC1"/>
    <w:rsid w:val="00420511"/>
    <w:rsid w:val="0042565A"/>
    <w:rsid w:val="00427898"/>
    <w:rsid w:val="004302DD"/>
    <w:rsid w:val="00430B81"/>
    <w:rsid w:val="0043299E"/>
    <w:rsid w:val="00434D5C"/>
    <w:rsid w:val="004358BC"/>
    <w:rsid w:val="004365A9"/>
    <w:rsid w:val="0043777B"/>
    <w:rsid w:val="004429E6"/>
    <w:rsid w:val="00443891"/>
    <w:rsid w:val="00444D75"/>
    <w:rsid w:val="0044633A"/>
    <w:rsid w:val="004472D6"/>
    <w:rsid w:val="00447455"/>
    <w:rsid w:val="00452017"/>
    <w:rsid w:val="00452E52"/>
    <w:rsid w:val="004545C5"/>
    <w:rsid w:val="00457D63"/>
    <w:rsid w:val="00463272"/>
    <w:rsid w:val="0046370F"/>
    <w:rsid w:val="00465AD6"/>
    <w:rsid w:val="0047634C"/>
    <w:rsid w:val="00477B9B"/>
    <w:rsid w:val="0048697E"/>
    <w:rsid w:val="0049165E"/>
    <w:rsid w:val="00491C8E"/>
    <w:rsid w:val="004933EE"/>
    <w:rsid w:val="004A0AEF"/>
    <w:rsid w:val="004A1087"/>
    <w:rsid w:val="004A7828"/>
    <w:rsid w:val="004B0FA3"/>
    <w:rsid w:val="004B3530"/>
    <w:rsid w:val="004B66CE"/>
    <w:rsid w:val="004B7F4F"/>
    <w:rsid w:val="004C0AEA"/>
    <w:rsid w:val="004C5398"/>
    <w:rsid w:val="004C63CC"/>
    <w:rsid w:val="004D0104"/>
    <w:rsid w:val="004D29BE"/>
    <w:rsid w:val="004D2B33"/>
    <w:rsid w:val="004F0A38"/>
    <w:rsid w:val="004F1A34"/>
    <w:rsid w:val="004F1A88"/>
    <w:rsid w:val="004F227D"/>
    <w:rsid w:val="004F3448"/>
    <w:rsid w:val="004F3608"/>
    <w:rsid w:val="004F4B24"/>
    <w:rsid w:val="004F54EE"/>
    <w:rsid w:val="004F7A9F"/>
    <w:rsid w:val="004F7BE8"/>
    <w:rsid w:val="00501D0C"/>
    <w:rsid w:val="005023F4"/>
    <w:rsid w:val="00504A48"/>
    <w:rsid w:val="00505332"/>
    <w:rsid w:val="005067F8"/>
    <w:rsid w:val="00510556"/>
    <w:rsid w:val="005114F6"/>
    <w:rsid w:val="0051535D"/>
    <w:rsid w:val="00521370"/>
    <w:rsid w:val="00523610"/>
    <w:rsid w:val="0052537F"/>
    <w:rsid w:val="0052591E"/>
    <w:rsid w:val="0053025E"/>
    <w:rsid w:val="00530523"/>
    <w:rsid w:val="00531941"/>
    <w:rsid w:val="005319D5"/>
    <w:rsid w:val="00535D41"/>
    <w:rsid w:val="00542AF4"/>
    <w:rsid w:val="0054330D"/>
    <w:rsid w:val="005437A7"/>
    <w:rsid w:val="00546532"/>
    <w:rsid w:val="005466FA"/>
    <w:rsid w:val="00547546"/>
    <w:rsid w:val="00552E2A"/>
    <w:rsid w:val="00553EA7"/>
    <w:rsid w:val="005541B1"/>
    <w:rsid w:val="00556836"/>
    <w:rsid w:val="00560AE5"/>
    <w:rsid w:val="00561C9F"/>
    <w:rsid w:val="0056428E"/>
    <w:rsid w:val="005647B4"/>
    <w:rsid w:val="00566AC5"/>
    <w:rsid w:val="0056732A"/>
    <w:rsid w:val="00573036"/>
    <w:rsid w:val="005736F2"/>
    <w:rsid w:val="00575847"/>
    <w:rsid w:val="0057786F"/>
    <w:rsid w:val="005828A4"/>
    <w:rsid w:val="00583926"/>
    <w:rsid w:val="005907C7"/>
    <w:rsid w:val="005945F7"/>
    <w:rsid w:val="00594E0B"/>
    <w:rsid w:val="005959CA"/>
    <w:rsid w:val="005A5B89"/>
    <w:rsid w:val="005B565A"/>
    <w:rsid w:val="005B6A68"/>
    <w:rsid w:val="005B779A"/>
    <w:rsid w:val="005C4DA8"/>
    <w:rsid w:val="005C5B65"/>
    <w:rsid w:val="005C6E7E"/>
    <w:rsid w:val="005D0C0F"/>
    <w:rsid w:val="005D11B6"/>
    <w:rsid w:val="005D2A9D"/>
    <w:rsid w:val="005D484F"/>
    <w:rsid w:val="005D4B38"/>
    <w:rsid w:val="005E2113"/>
    <w:rsid w:val="005E5FB4"/>
    <w:rsid w:val="005F415E"/>
    <w:rsid w:val="005F4C20"/>
    <w:rsid w:val="005F6B60"/>
    <w:rsid w:val="005F723D"/>
    <w:rsid w:val="00600A27"/>
    <w:rsid w:val="00612050"/>
    <w:rsid w:val="00613045"/>
    <w:rsid w:val="00613C93"/>
    <w:rsid w:val="0061745E"/>
    <w:rsid w:val="00622B15"/>
    <w:rsid w:val="00623A72"/>
    <w:rsid w:val="00623F41"/>
    <w:rsid w:val="00624DE8"/>
    <w:rsid w:val="00626FDC"/>
    <w:rsid w:val="006271BC"/>
    <w:rsid w:val="006303E1"/>
    <w:rsid w:val="00630C43"/>
    <w:rsid w:val="006359FB"/>
    <w:rsid w:val="00636300"/>
    <w:rsid w:val="00644508"/>
    <w:rsid w:val="00651265"/>
    <w:rsid w:val="006521CE"/>
    <w:rsid w:val="00652ECA"/>
    <w:rsid w:val="00655FD9"/>
    <w:rsid w:val="00656042"/>
    <w:rsid w:val="00657228"/>
    <w:rsid w:val="006576E8"/>
    <w:rsid w:val="0066130C"/>
    <w:rsid w:val="00665AC6"/>
    <w:rsid w:val="00670440"/>
    <w:rsid w:val="0067045D"/>
    <w:rsid w:val="00673159"/>
    <w:rsid w:val="00674C6C"/>
    <w:rsid w:val="006758F8"/>
    <w:rsid w:val="006812E6"/>
    <w:rsid w:val="0068185A"/>
    <w:rsid w:val="00683372"/>
    <w:rsid w:val="00685004"/>
    <w:rsid w:val="00686E21"/>
    <w:rsid w:val="00687C0A"/>
    <w:rsid w:val="00692980"/>
    <w:rsid w:val="00692FBA"/>
    <w:rsid w:val="006936C5"/>
    <w:rsid w:val="00693B14"/>
    <w:rsid w:val="0069644E"/>
    <w:rsid w:val="006A03BA"/>
    <w:rsid w:val="006A0CE5"/>
    <w:rsid w:val="006A1202"/>
    <w:rsid w:val="006A1CD5"/>
    <w:rsid w:val="006A68C7"/>
    <w:rsid w:val="006A6D13"/>
    <w:rsid w:val="006B1ADC"/>
    <w:rsid w:val="006C2497"/>
    <w:rsid w:val="006C566F"/>
    <w:rsid w:val="006C570C"/>
    <w:rsid w:val="006C6B2E"/>
    <w:rsid w:val="006D16FD"/>
    <w:rsid w:val="006D4A8A"/>
    <w:rsid w:val="006D71C0"/>
    <w:rsid w:val="006D7252"/>
    <w:rsid w:val="006E36F4"/>
    <w:rsid w:val="006E3A46"/>
    <w:rsid w:val="006E3C6F"/>
    <w:rsid w:val="006E66E3"/>
    <w:rsid w:val="006F04C8"/>
    <w:rsid w:val="006F0A13"/>
    <w:rsid w:val="006F7C77"/>
    <w:rsid w:val="00700446"/>
    <w:rsid w:val="00701473"/>
    <w:rsid w:val="00702315"/>
    <w:rsid w:val="00703348"/>
    <w:rsid w:val="007051EF"/>
    <w:rsid w:val="007052DB"/>
    <w:rsid w:val="00707189"/>
    <w:rsid w:val="00710B4C"/>
    <w:rsid w:val="0071154B"/>
    <w:rsid w:val="00711E3D"/>
    <w:rsid w:val="00713D08"/>
    <w:rsid w:val="00715CF7"/>
    <w:rsid w:val="0071748F"/>
    <w:rsid w:val="007226DF"/>
    <w:rsid w:val="00725C90"/>
    <w:rsid w:val="00730236"/>
    <w:rsid w:val="00730FB4"/>
    <w:rsid w:val="00730FFE"/>
    <w:rsid w:val="0073180C"/>
    <w:rsid w:val="007372AD"/>
    <w:rsid w:val="00737952"/>
    <w:rsid w:val="0074101A"/>
    <w:rsid w:val="0074744B"/>
    <w:rsid w:val="00751539"/>
    <w:rsid w:val="007521B0"/>
    <w:rsid w:val="007573A3"/>
    <w:rsid w:val="00761553"/>
    <w:rsid w:val="00762EA2"/>
    <w:rsid w:val="00764361"/>
    <w:rsid w:val="00774CA8"/>
    <w:rsid w:val="007752A4"/>
    <w:rsid w:val="00782F6F"/>
    <w:rsid w:val="00783934"/>
    <w:rsid w:val="007839C5"/>
    <w:rsid w:val="00785A66"/>
    <w:rsid w:val="007867B6"/>
    <w:rsid w:val="00790EF8"/>
    <w:rsid w:val="007916FB"/>
    <w:rsid w:val="007A079A"/>
    <w:rsid w:val="007A16C4"/>
    <w:rsid w:val="007B2103"/>
    <w:rsid w:val="007B4DB4"/>
    <w:rsid w:val="007B7BB0"/>
    <w:rsid w:val="007C248C"/>
    <w:rsid w:val="007C32F8"/>
    <w:rsid w:val="007C5201"/>
    <w:rsid w:val="007C65C6"/>
    <w:rsid w:val="007C713C"/>
    <w:rsid w:val="007D14F0"/>
    <w:rsid w:val="007D24DA"/>
    <w:rsid w:val="007D4974"/>
    <w:rsid w:val="007D53C8"/>
    <w:rsid w:val="007E0080"/>
    <w:rsid w:val="007E09AA"/>
    <w:rsid w:val="007E3C00"/>
    <w:rsid w:val="007E70D3"/>
    <w:rsid w:val="007E745F"/>
    <w:rsid w:val="007F07DB"/>
    <w:rsid w:val="007F0866"/>
    <w:rsid w:val="007F1AEB"/>
    <w:rsid w:val="007F2E07"/>
    <w:rsid w:val="007F34B2"/>
    <w:rsid w:val="007F376C"/>
    <w:rsid w:val="007F44DF"/>
    <w:rsid w:val="007F49BC"/>
    <w:rsid w:val="007F588A"/>
    <w:rsid w:val="007F68A4"/>
    <w:rsid w:val="007F7FC1"/>
    <w:rsid w:val="00801E31"/>
    <w:rsid w:val="0081264C"/>
    <w:rsid w:val="00812C8E"/>
    <w:rsid w:val="0081346B"/>
    <w:rsid w:val="0081733B"/>
    <w:rsid w:val="00817974"/>
    <w:rsid w:val="00817EC3"/>
    <w:rsid w:val="00834DCB"/>
    <w:rsid w:val="00834F31"/>
    <w:rsid w:val="00837927"/>
    <w:rsid w:val="00844B6D"/>
    <w:rsid w:val="00851C13"/>
    <w:rsid w:val="00852DAA"/>
    <w:rsid w:val="00853AB7"/>
    <w:rsid w:val="00855822"/>
    <w:rsid w:val="00857396"/>
    <w:rsid w:val="00857AC9"/>
    <w:rsid w:val="008603B9"/>
    <w:rsid w:val="00861345"/>
    <w:rsid w:val="00865C64"/>
    <w:rsid w:val="008670AF"/>
    <w:rsid w:val="00871173"/>
    <w:rsid w:val="00871FB1"/>
    <w:rsid w:val="00872E63"/>
    <w:rsid w:val="00874655"/>
    <w:rsid w:val="00874F6B"/>
    <w:rsid w:val="008769B8"/>
    <w:rsid w:val="00876F76"/>
    <w:rsid w:val="00886725"/>
    <w:rsid w:val="0088683D"/>
    <w:rsid w:val="00886FEF"/>
    <w:rsid w:val="008901E4"/>
    <w:rsid w:val="0089046A"/>
    <w:rsid w:val="0089302C"/>
    <w:rsid w:val="00893C01"/>
    <w:rsid w:val="00896D75"/>
    <w:rsid w:val="00896F1B"/>
    <w:rsid w:val="00897570"/>
    <w:rsid w:val="00897C45"/>
    <w:rsid w:val="00897F3D"/>
    <w:rsid w:val="008A0499"/>
    <w:rsid w:val="008A1537"/>
    <w:rsid w:val="008A1AD6"/>
    <w:rsid w:val="008A1E5A"/>
    <w:rsid w:val="008A209A"/>
    <w:rsid w:val="008A3124"/>
    <w:rsid w:val="008A404C"/>
    <w:rsid w:val="008A4533"/>
    <w:rsid w:val="008A5D36"/>
    <w:rsid w:val="008A6D36"/>
    <w:rsid w:val="008A77DB"/>
    <w:rsid w:val="008B1A17"/>
    <w:rsid w:val="008B5FCB"/>
    <w:rsid w:val="008B6BD7"/>
    <w:rsid w:val="008D130C"/>
    <w:rsid w:val="008D46F5"/>
    <w:rsid w:val="008D51F0"/>
    <w:rsid w:val="008D6273"/>
    <w:rsid w:val="008E1602"/>
    <w:rsid w:val="008E1D08"/>
    <w:rsid w:val="008E521A"/>
    <w:rsid w:val="008E72C8"/>
    <w:rsid w:val="008F479D"/>
    <w:rsid w:val="008F6E21"/>
    <w:rsid w:val="00901831"/>
    <w:rsid w:val="00901F1E"/>
    <w:rsid w:val="009020E8"/>
    <w:rsid w:val="009035A7"/>
    <w:rsid w:val="00905642"/>
    <w:rsid w:val="00905D98"/>
    <w:rsid w:val="0090726F"/>
    <w:rsid w:val="00907726"/>
    <w:rsid w:val="0091067D"/>
    <w:rsid w:val="00913582"/>
    <w:rsid w:val="00914E1D"/>
    <w:rsid w:val="00917168"/>
    <w:rsid w:val="009233C3"/>
    <w:rsid w:val="009234A8"/>
    <w:rsid w:val="00924417"/>
    <w:rsid w:val="0092558C"/>
    <w:rsid w:val="009303FA"/>
    <w:rsid w:val="00930B48"/>
    <w:rsid w:val="00932AA8"/>
    <w:rsid w:val="00933919"/>
    <w:rsid w:val="00933D8D"/>
    <w:rsid w:val="00933E9B"/>
    <w:rsid w:val="009356AB"/>
    <w:rsid w:val="009357FF"/>
    <w:rsid w:val="009368F7"/>
    <w:rsid w:val="00940AAF"/>
    <w:rsid w:val="00941731"/>
    <w:rsid w:val="0094378F"/>
    <w:rsid w:val="0094398C"/>
    <w:rsid w:val="009439ED"/>
    <w:rsid w:val="00945801"/>
    <w:rsid w:val="0095014D"/>
    <w:rsid w:val="00954DF9"/>
    <w:rsid w:val="00955BDD"/>
    <w:rsid w:val="00957186"/>
    <w:rsid w:val="00957F2C"/>
    <w:rsid w:val="00960A7D"/>
    <w:rsid w:val="00962757"/>
    <w:rsid w:val="00963860"/>
    <w:rsid w:val="00964C72"/>
    <w:rsid w:val="00965469"/>
    <w:rsid w:val="00966C27"/>
    <w:rsid w:val="009704B1"/>
    <w:rsid w:val="00973ABA"/>
    <w:rsid w:val="00974F35"/>
    <w:rsid w:val="009818D3"/>
    <w:rsid w:val="00983AC7"/>
    <w:rsid w:val="00984D35"/>
    <w:rsid w:val="00986AFF"/>
    <w:rsid w:val="00995FE3"/>
    <w:rsid w:val="00997427"/>
    <w:rsid w:val="009A06DF"/>
    <w:rsid w:val="009A090A"/>
    <w:rsid w:val="009A3DD6"/>
    <w:rsid w:val="009A60D1"/>
    <w:rsid w:val="009B060C"/>
    <w:rsid w:val="009B12D5"/>
    <w:rsid w:val="009B14DA"/>
    <w:rsid w:val="009B208D"/>
    <w:rsid w:val="009B409B"/>
    <w:rsid w:val="009B6409"/>
    <w:rsid w:val="009B6F44"/>
    <w:rsid w:val="009C0440"/>
    <w:rsid w:val="009C37A2"/>
    <w:rsid w:val="009D2D09"/>
    <w:rsid w:val="009E215D"/>
    <w:rsid w:val="009E4D1A"/>
    <w:rsid w:val="009F00F5"/>
    <w:rsid w:val="009F042F"/>
    <w:rsid w:val="009F1E0D"/>
    <w:rsid w:val="00A04ABA"/>
    <w:rsid w:val="00A056EF"/>
    <w:rsid w:val="00A0747E"/>
    <w:rsid w:val="00A1293B"/>
    <w:rsid w:val="00A134F0"/>
    <w:rsid w:val="00A22836"/>
    <w:rsid w:val="00A26C96"/>
    <w:rsid w:val="00A303EA"/>
    <w:rsid w:val="00A30662"/>
    <w:rsid w:val="00A306C4"/>
    <w:rsid w:val="00A31273"/>
    <w:rsid w:val="00A3433C"/>
    <w:rsid w:val="00A43F37"/>
    <w:rsid w:val="00A44082"/>
    <w:rsid w:val="00A46B66"/>
    <w:rsid w:val="00A47A53"/>
    <w:rsid w:val="00A5214A"/>
    <w:rsid w:val="00A564F3"/>
    <w:rsid w:val="00A6081D"/>
    <w:rsid w:val="00A630E3"/>
    <w:rsid w:val="00A6332D"/>
    <w:rsid w:val="00A63B93"/>
    <w:rsid w:val="00A7155E"/>
    <w:rsid w:val="00A773AD"/>
    <w:rsid w:val="00A82E3D"/>
    <w:rsid w:val="00A831BA"/>
    <w:rsid w:val="00A84770"/>
    <w:rsid w:val="00A87BCA"/>
    <w:rsid w:val="00A87DF5"/>
    <w:rsid w:val="00A921C4"/>
    <w:rsid w:val="00A9373B"/>
    <w:rsid w:val="00A960C8"/>
    <w:rsid w:val="00A966E8"/>
    <w:rsid w:val="00AA082E"/>
    <w:rsid w:val="00AA13AE"/>
    <w:rsid w:val="00AB083C"/>
    <w:rsid w:val="00AB144E"/>
    <w:rsid w:val="00AB4D09"/>
    <w:rsid w:val="00AB7169"/>
    <w:rsid w:val="00AB743F"/>
    <w:rsid w:val="00AB7CA8"/>
    <w:rsid w:val="00AC2E28"/>
    <w:rsid w:val="00AC476D"/>
    <w:rsid w:val="00AC480E"/>
    <w:rsid w:val="00AC607C"/>
    <w:rsid w:val="00AD0FD9"/>
    <w:rsid w:val="00AD1CBB"/>
    <w:rsid w:val="00AD775F"/>
    <w:rsid w:val="00AE0731"/>
    <w:rsid w:val="00AE3913"/>
    <w:rsid w:val="00AE72D1"/>
    <w:rsid w:val="00AE7952"/>
    <w:rsid w:val="00AF3532"/>
    <w:rsid w:val="00AF3AF5"/>
    <w:rsid w:val="00AF763E"/>
    <w:rsid w:val="00B01153"/>
    <w:rsid w:val="00B033D1"/>
    <w:rsid w:val="00B03F6D"/>
    <w:rsid w:val="00B04366"/>
    <w:rsid w:val="00B04470"/>
    <w:rsid w:val="00B05C53"/>
    <w:rsid w:val="00B0740D"/>
    <w:rsid w:val="00B1052A"/>
    <w:rsid w:val="00B143B5"/>
    <w:rsid w:val="00B145CF"/>
    <w:rsid w:val="00B148ED"/>
    <w:rsid w:val="00B1688F"/>
    <w:rsid w:val="00B17E42"/>
    <w:rsid w:val="00B21962"/>
    <w:rsid w:val="00B22402"/>
    <w:rsid w:val="00B24CF1"/>
    <w:rsid w:val="00B24EA3"/>
    <w:rsid w:val="00B2613A"/>
    <w:rsid w:val="00B2641E"/>
    <w:rsid w:val="00B32D54"/>
    <w:rsid w:val="00B35764"/>
    <w:rsid w:val="00B36088"/>
    <w:rsid w:val="00B408BD"/>
    <w:rsid w:val="00B46E4E"/>
    <w:rsid w:val="00B505EF"/>
    <w:rsid w:val="00B53552"/>
    <w:rsid w:val="00B547FA"/>
    <w:rsid w:val="00B572A1"/>
    <w:rsid w:val="00B60594"/>
    <w:rsid w:val="00B607BF"/>
    <w:rsid w:val="00B62EB0"/>
    <w:rsid w:val="00B64D94"/>
    <w:rsid w:val="00B718C2"/>
    <w:rsid w:val="00B71EE4"/>
    <w:rsid w:val="00B72775"/>
    <w:rsid w:val="00B73815"/>
    <w:rsid w:val="00B76323"/>
    <w:rsid w:val="00B76BE8"/>
    <w:rsid w:val="00B7758A"/>
    <w:rsid w:val="00B803C9"/>
    <w:rsid w:val="00B8092C"/>
    <w:rsid w:val="00B81FEE"/>
    <w:rsid w:val="00B91F6E"/>
    <w:rsid w:val="00B937ED"/>
    <w:rsid w:val="00BA4192"/>
    <w:rsid w:val="00BB31B1"/>
    <w:rsid w:val="00BB64AE"/>
    <w:rsid w:val="00BC0387"/>
    <w:rsid w:val="00BC751C"/>
    <w:rsid w:val="00BD1F0E"/>
    <w:rsid w:val="00BD3E25"/>
    <w:rsid w:val="00BD4112"/>
    <w:rsid w:val="00BD7487"/>
    <w:rsid w:val="00BD7D5B"/>
    <w:rsid w:val="00BD7FCB"/>
    <w:rsid w:val="00BE12E6"/>
    <w:rsid w:val="00BF0758"/>
    <w:rsid w:val="00BF5518"/>
    <w:rsid w:val="00BF5FA7"/>
    <w:rsid w:val="00BF64A8"/>
    <w:rsid w:val="00BF6C82"/>
    <w:rsid w:val="00BF7DF3"/>
    <w:rsid w:val="00C01340"/>
    <w:rsid w:val="00C043AC"/>
    <w:rsid w:val="00C04CDE"/>
    <w:rsid w:val="00C05B04"/>
    <w:rsid w:val="00C05FB1"/>
    <w:rsid w:val="00C0649C"/>
    <w:rsid w:val="00C07608"/>
    <w:rsid w:val="00C111B3"/>
    <w:rsid w:val="00C12719"/>
    <w:rsid w:val="00C12EFB"/>
    <w:rsid w:val="00C13DD0"/>
    <w:rsid w:val="00C147EA"/>
    <w:rsid w:val="00C151C3"/>
    <w:rsid w:val="00C1581B"/>
    <w:rsid w:val="00C202EB"/>
    <w:rsid w:val="00C203A2"/>
    <w:rsid w:val="00C203AD"/>
    <w:rsid w:val="00C20638"/>
    <w:rsid w:val="00C219FE"/>
    <w:rsid w:val="00C26AF7"/>
    <w:rsid w:val="00C318B0"/>
    <w:rsid w:val="00C3245F"/>
    <w:rsid w:val="00C35998"/>
    <w:rsid w:val="00C373CE"/>
    <w:rsid w:val="00C3767A"/>
    <w:rsid w:val="00C379E0"/>
    <w:rsid w:val="00C415CE"/>
    <w:rsid w:val="00C46670"/>
    <w:rsid w:val="00C5302E"/>
    <w:rsid w:val="00C548AB"/>
    <w:rsid w:val="00C55985"/>
    <w:rsid w:val="00C55E7A"/>
    <w:rsid w:val="00C562D3"/>
    <w:rsid w:val="00C5752C"/>
    <w:rsid w:val="00C61001"/>
    <w:rsid w:val="00C66188"/>
    <w:rsid w:val="00C74163"/>
    <w:rsid w:val="00C76C8B"/>
    <w:rsid w:val="00C7735B"/>
    <w:rsid w:val="00C80048"/>
    <w:rsid w:val="00C80051"/>
    <w:rsid w:val="00C80C7B"/>
    <w:rsid w:val="00C82DB3"/>
    <w:rsid w:val="00C9462D"/>
    <w:rsid w:val="00C97609"/>
    <w:rsid w:val="00CA5353"/>
    <w:rsid w:val="00CA54C5"/>
    <w:rsid w:val="00CA71F3"/>
    <w:rsid w:val="00CB0069"/>
    <w:rsid w:val="00CB3767"/>
    <w:rsid w:val="00CB6596"/>
    <w:rsid w:val="00CB6A5B"/>
    <w:rsid w:val="00CC15FB"/>
    <w:rsid w:val="00CC4A99"/>
    <w:rsid w:val="00CC62F8"/>
    <w:rsid w:val="00CD05FD"/>
    <w:rsid w:val="00CD1038"/>
    <w:rsid w:val="00CD1072"/>
    <w:rsid w:val="00CD4449"/>
    <w:rsid w:val="00CD578B"/>
    <w:rsid w:val="00CE3038"/>
    <w:rsid w:val="00CE3408"/>
    <w:rsid w:val="00CF0217"/>
    <w:rsid w:val="00CF4ED2"/>
    <w:rsid w:val="00CF583F"/>
    <w:rsid w:val="00CF725B"/>
    <w:rsid w:val="00D01046"/>
    <w:rsid w:val="00D01243"/>
    <w:rsid w:val="00D03544"/>
    <w:rsid w:val="00D0383D"/>
    <w:rsid w:val="00D04F44"/>
    <w:rsid w:val="00D05BCA"/>
    <w:rsid w:val="00D06CAE"/>
    <w:rsid w:val="00D10AEC"/>
    <w:rsid w:val="00D10DF4"/>
    <w:rsid w:val="00D1624E"/>
    <w:rsid w:val="00D168CB"/>
    <w:rsid w:val="00D16CA6"/>
    <w:rsid w:val="00D175AE"/>
    <w:rsid w:val="00D25D3E"/>
    <w:rsid w:val="00D26174"/>
    <w:rsid w:val="00D30819"/>
    <w:rsid w:val="00D31580"/>
    <w:rsid w:val="00D331E9"/>
    <w:rsid w:val="00D33401"/>
    <w:rsid w:val="00D34420"/>
    <w:rsid w:val="00D34AED"/>
    <w:rsid w:val="00D375FE"/>
    <w:rsid w:val="00D41F07"/>
    <w:rsid w:val="00D4530E"/>
    <w:rsid w:val="00D50766"/>
    <w:rsid w:val="00D51DFA"/>
    <w:rsid w:val="00D52F6A"/>
    <w:rsid w:val="00D54707"/>
    <w:rsid w:val="00D547E6"/>
    <w:rsid w:val="00D54998"/>
    <w:rsid w:val="00D54C80"/>
    <w:rsid w:val="00D55407"/>
    <w:rsid w:val="00D74904"/>
    <w:rsid w:val="00D749E3"/>
    <w:rsid w:val="00D766DB"/>
    <w:rsid w:val="00D767D5"/>
    <w:rsid w:val="00D80D12"/>
    <w:rsid w:val="00D851F5"/>
    <w:rsid w:val="00D91772"/>
    <w:rsid w:val="00D921E8"/>
    <w:rsid w:val="00D92F32"/>
    <w:rsid w:val="00D933E0"/>
    <w:rsid w:val="00D96F6B"/>
    <w:rsid w:val="00D96FAA"/>
    <w:rsid w:val="00DA090F"/>
    <w:rsid w:val="00DA0A54"/>
    <w:rsid w:val="00DA28B6"/>
    <w:rsid w:val="00DB013C"/>
    <w:rsid w:val="00DB1CDA"/>
    <w:rsid w:val="00DB4BBF"/>
    <w:rsid w:val="00DB5F35"/>
    <w:rsid w:val="00DB75F5"/>
    <w:rsid w:val="00DC1658"/>
    <w:rsid w:val="00DC7A74"/>
    <w:rsid w:val="00DD0398"/>
    <w:rsid w:val="00DD58D0"/>
    <w:rsid w:val="00DE10E2"/>
    <w:rsid w:val="00DE166E"/>
    <w:rsid w:val="00DE2764"/>
    <w:rsid w:val="00DE28B4"/>
    <w:rsid w:val="00DE3DE1"/>
    <w:rsid w:val="00DE538B"/>
    <w:rsid w:val="00DE6495"/>
    <w:rsid w:val="00DE64B9"/>
    <w:rsid w:val="00DF2068"/>
    <w:rsid w:val="00DF5AF9"/>
    <w:rsid w:val="00DF5BDC"/>
    <w:rsid w:val="00DF5CEF"/>
    <w:rsid w:val="00E03534"/>
    <w:rsid w:val="00E0713D"/>
    <w:rsid w:val="00E07B06"/>
    <w:rsid w:val="00E10030"/>
    <w:rsid w:val="00E20DB1"/>
    <w:rsid w:val="00E21222"/>
    <w:rsid w:val="00E23E51"/>
    <w:rsid w:val="00E248F5"/>
    <w:rsid w:val="00E24BEF"/>
    <w:rsid w:val="00E265DA"/>
    <w:rsid w:val="00E324A3"/>
    <w:rsid w:val="00E32D81"/>
    <w:rsid w:val="00E33DA9"/>
    <w:rsid w:val="00E41B6E"/>
    <w:rsid w:val="00E42D99"/>
    <w:rsid w:val="00E43368"/>
    <w:rsid w:val="00E443D0"/>
    <w:rsid w:val="00E52115"/>
    <w:rsid w:val="00E55295"/>
    <w:rsid w:val="00E569ED"/>
    <w:rsid w:val="00E60381"/>
    <w:rsid w:val="00E6081A"/>
    <w:rsid w:val="00E60847"/>
    <w:rsid w:val="00E62440"/>
    <w:rsid w:val="00E643AD"/>
    <w:rsid w:val="00E64E8D"/>
    <w:rsid w:val="00E7080A"/>
    <w:rsid w:val="00E73CBA"/>
    <w:rsid w:val="00E7624E"/>
    <w:rsid w:val="00E81728"/>
    <w:rsid w:val="00E84A8D"/>
    <w:rsid w:val="00E8500A"/>
    <w:rsid w:val="00E934F0"/>
    <w:rsid w:val="00E93A78"/>
    <w:rsid w:val="00EA093F"/>
    <w:rsid w:val="00EA16F7"/>
    <w:rsid w:val="00EA2C27"/>
    <w:rsid w:val="00EA4D4F"/>
    <w:rsid w:val="00EA5313"/>
    <w:rsid w:val="00EA69AE"/>
    <w:rsid w:val="00EB1638"/>
    <w:rsid w:val="00EB6194"/>
    <w:rsid w:val="00EC0F38"/>
    <w:rsid w:val="00EC4747"/>
    <w:rsid w:val="00EC7274"/>
    <w:rsid w:val="00ED23E0"/>
    <w:rsid w:val="00ED2A3B"/>
    <w:rsid w:val="00ED3FAE"/>
    <w:rsid w:val="00ED50E9"/>
    <w:rsid w:val="00ED6682"/>
    <w:rsid w:val="00ED7554"/>
    <w:rsid w:val="00ED7CC6"/>
    <w:rsid w:val="00EE03D6"/>
    <w:rsid w:val="00EE2771"/>
    <w:rsid w:val="00EE775B"/>
    <w:rsid w:val="00EF11EE"/>
    <w:rsid w:val="00EF13BD"/>
    <w:rsid w:val="00EF1D1F"/>
    <w:rsid w:val="00EF5923"/>
    <w:rsid w:val="00F018B7"/>
    <w:rsid w:val="00F048BE"/>
    <w:rsid w:val="00F12796"/>
    <w:rsid w:val="00F1513E"/>
    <w:rsid w:val="00F20A59"/>
    <w:rsid w:val="00F255F2"/>
    <w:rsid w:val="00F259D7"/>
    <w:rsid w:val="00F26F7F"/>
    <w:rsid w:val="00F271D8"/>
    <w:rsid w:val="00F2770A"/>
    <w:rsid w:val="00F34BC4"/>
    <w:rsid w:val="00F35490"/>
    <w:rsid w:val="00F356EB"/>
    <w:rsid w:val="00F359B6"/>
    <w:rsid w:val="00F359BF"/>
    <w:rsid w:val="00F3687B"/>
    <w:rsid w:val="00F4022A"/>
    <w:rsid w:val="00F4029F"/>
    <w:rsid w:val="00F409E3"/>
    <w:rsid w:val="00F44891"/>
    <w:rsid w:val="00F57602"/>
    <w:rsid w:val="00F57CF5"/>
    <w:rsid w:val="00F60662"/>
    <w:rsid w:val="00F62121"/>
    <w:rsid w:val="00F62AA2"/>
    <w:rsid w:val="00F62C9F"/>
    <w:rsid w:val="00F64546"/>
    <w:rsid w:val="00F6548B"/>
    <w:rsid w:val="00F666B8"/>
    <w:rsid w:val="00F67A3F"/>
    <w:rsid w:val="00F727C9"/>
    <w:rsid w:val="00F733BA"/>
    <w:rsid w:val="00F805DF"/>
    <w:rsid w:val="00F81D67"/>
    <w:rsid w:val="00F81E1C"/>
    <w:rsid w:val="00F82D6C"/>
    <w:rsid w:val="00F90D9D"/>
    <w:rsid w:val="00F94E0D"/>
    <w:rsid w:val="00F96D89"/>
    <w:rsid w:val="00F97077"/>
    <w:rsid w:val="00FA2236"/>
    <w:rsid w:val="00FA7E84"/>
    <w:rsid w:val="00FB0523"/>
    <w:rsid w:val="00FB4A82"/>
    <w:rsid w:val="00FC1BE2"/>
    <w:rsid w:val="00FC1E33"/>
    <w:rsid w:val="00FC2C49"/>
    <w:rsid w:val="00FC6917"/>
    <w:rsid w:val="00FD0074"/>
    <w:rsid w:val="00FD5D44"/>
    <w:rsid w:val="00FE1988"/>
    <w:rsid w:val="00FE39F1"/>
    <w:rsid w:val="00FF140A"/>
    <w:rsid w:val="00FF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560C8063-A6DC-4B59-9BAC-76A46784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32"/>
    </w:rPr>
  </w:style>
  <w:style w:type="paragraph" w:styleId="4">
    <w:name w:val="heading 4"/>
    <w:basedOn w:val="a"/>
    <w:next w:val="a"/>
    <w:qFormat/>
    <w:pPr>
      <w:keepNext/>
      <w:widowControl w:val="0"/>
      <w:outlineLvl w:val="3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b/>
      <w:sz w:val="28"/>
    </w:rPr>
  </w:style>
  <w:style w:type="paragraph" w:styleId="a4">
    <w:name w:val="Body Text Indent"/>
    <w:basedOn w:val="a"/>
    <w:link w:val="a5"/>
    <w:pPr>
      <w:ind w:firstLine="567"/>
    </w:pPr>
    <w:rPr>
      <w:sz w:val="28"/>
    </w:rPr>
  </w:style>
  <w:style w:type="paragraph" w:customStyle="1" w:styleId="21">
    <w:name w:val="Основной текст 21"/>
    <w:basedOn w:val="a"/>
    <w:pPr>
      <w:widowControl w:val="0"/>
      <w:spacing w:line="360" w:lineRule="auto"/>
      <w:ind w:firstLine="709"/>
      <w:jc w:val="both"/>
    </w:pPr>
    <w:rPr>
      <w:sz w:val="28"/>
      <w:lang w:eastAsia="en-US"/>
    </w:rPr>
  </w:style>
  <w:style w:type="paragraph" w:styleId="20">
    <w:name w:val="Body Text Indent 2"/>
    <w:basedOn w:val="a"/>
    <w:pPr>
      <w:widowControl w:val="0"/>
      <w:spacing w:line="360" w:lineRule="auto"/>
      <w:ind w:firstLine="720"/>
      <w:jc w:val="both"/>
    </w:pPr>
    <w:rPr>
      <w:snapToGrid w:val="0"/>
      <w:sz w:val="28"/>
    </w:rPr>
  </w:style>
  <w:style w:type="paragraph" w:customStyle="1" w:styleId="ConsNormal">
    <w:name w:val="ConsNormal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6">
    <w:name w:val="header"/>
    <w:basedOn w:val="a"/>
    <w:link w:val="a7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a9">
    <w:name w:val="footer"/>
    <w:basedOn w:val="a"/>
    <w:pPr>
      <w:tabs>
        <w:tab w:val="center" w:pos="4677"/>
        <w:tab w:val="right" w:pos="9355"/>
      </w:tabs>
    </w:pPr>
  </w:style>
  <w:style w:type="paragraph" w:styleId="aa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b">
    <w:name w:val="Balloon Text"/>
    <w:basedOn w:val="a"/>
    <w:semiHidden/>
    <w:rsid w:val="00535D4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E3FAE"/>
    <w:rPr>
      <w:sz w:val="28"/>
    </w:rPr>
  </w:style>
  <w:style w:type="character" w:customStyle="1" w:styleId="a5">
    <w:name w:val="Основной текст с отступом Знак"/>
    <w:link w:val="a4"/>
    <w:rsid w:val="001E3FAE"/>
    <w:rPr>
      <w:sz w:val="28"/>
    </w:rPr>
  </w:style>
  <w:style w:type="paragraph" w:customStyle="1" w:styleId="11">
    <w:name w:val="Знак1 Знак Знак Знак Знак Знак Знак Знак Знак Знак Знак Знак Знак Знак Знак Знак Знак Знак Знак Знак Знак Знак Знак Знак Знак Знак Знак Знак Знак"/>
    <w:basedOn w:val="a"/>
    <w:rsid w:val="008A4533"/>
    <w:pPr>
      <w:spacing w:after="160" w:line="240" w:lineRule="exact"/>
    </w:pPr>
    <w:rPr>
      <w:rFonts w:ascii="Verdana" w:hAnsi="Verdana"/>
      <w:color w:val="000000"/>
      <w:sz w:val="24"/>
      <w:szCs w:val="24"/>
      <w:lang w:val="en-US" w:eastAsia="en-US"/>
    </w:rPr>
  </w:style>
  <w:style w:type="paragraph" w:customStyle="1" w:styleId="211">
    <w:name w:val="Основной текст 211"/>
    <w:basedOn w:val="a"/>
    <w:rsid w:val="00E81728"/>
    <w:pPr>
      <w:widowControl w:val="0"/>
      <w:spacing w:line="360" w:lineRule="auto"/>
      <w:ind w:firstLine="709"/>
      <w:jc w:val="both"/>
    </w:pPr>
    <w:rPr>
      <w:sz w:val="28"/>
      <w:lang w:eastAsia="en-US"/>
    </w:rPr>
  </w:style>
  <w:style w:type="paragraph" w:customStyle="1" w:styleId="ConsPlusNormal">
    <w:name w:val="ConsPlusNormal"/>
    <w:rsid w:val="00B1688F"/>
    <w:pPr>
      <w:autoSpaceDE w:val="0"/>
      <w:autoSpaceDN w:val="0"/>
      <w:adjustRightInd w:val="0"/>
    </w:pPr>
    <w:rPr>
      <w:b/>
      <w:bCs/>
      <w:sz w:val="28"/>
      <w:szCs w:val="28"/>
    </w:rPr>
  </w:style>
  <w:style w:type="paragraph" w:customStyle="1" w:styleId="ConsPlusTitle">
    <w:name w:val="ConsPlusTitle"/>
    <w:uiPriority w:val="99"/>
    <w:rsid w:val="00231B6C"/>
    <w:pPr>
      <w:autoSpaceDE w:val="0"/>
      <w:autoSpaceDN w:val="0"/>
      <w:adjustRightInd w:val="0"/>
    </w:pPr>
    <w:rPr>
      <w:b/>
      <w:bCs/>
      <w:sz w:val="28"/>
      <w:szCs w:val="28"/>
    </w:rPr>
  </w:style>
  <w:style w:type="character" w:customStyle="1" w:styleId="a7">
    <w:name w:val="Верхний колонтитул Знак"/>
    <w:basedOn w:val="a0"/>
    <w:link w:val="a6"/>
    <w:rsid w:val="00D54707"/>
  </w:style>
  <w:style w:type="character" w:customStyle="1" w:styleId="135pt">
    <w:name w:val="Основной текст + 13;5 pt"/>
    <w:rsid w:val="0004311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paragraph" w:styleId="ac">
    <w:name w:val="footnote text"/>
    <w:basedOn w:val="a"/>
    <w:link w:val="ad"/>
    <w:semiHidden/>
    <w:unhideWhenUsed/>
    <w:rsid w:val="00665AC6"/>
  </w:style>
  <w:style w:type="character" w:customStyle="1" w:styleId="ad">
    <w:name w:val="Текст сноски Знак"/>
    <w:basedOn w:val="a0"/>
    <w:link w:val="ac"/>
    <w:semiHidden/>
    <w:rsid w:val="00665AC6"/>
  </w:style>
  <w:style w:type="character" w:styleId="ae">
    <w:name w:val="footnote reference"/>
    <w:basedOn w:val="a0"/>
    <w:semiHidden/>
    <w:unhideWhenUsed/>
    <w:rsid w:val="00665AC6"/>
    <w:rPr>
      <w:vertAlign w:val="superscript"/>
    </w:rPr>
  </w:style>
  <w:style w:type="paragraph" w:styleId="af">
    <w:name w:val="List Paragraph"/>
    <w:basedOn w:val="a"/>
    <w:uiPriority w:val="34"/>
    <w:qFormat/>
    <w:rsid w:val="00963860"/>
    <w:pPr>
      <w:ind w:left="720"/>
      <w:contextualSpacing/>
    </w:pPr>
  </w:style>
  <w:style w:type="table" w:styleId="af0">
    <w:name w:val="Table Grid"/>
    <w:basedOn w:val="a1"/>
    <w:uiPriority w:val="39"/>
    <w:rsid w:val="000A17C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1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44;&#1088;&#1091;&#1075;&#1080;&#1077;%20&#1076;&#1086;&#1082;&#1091;&#1084;&#1077;&#1085;&#1090;&#1099;\&#1055;&#1088;&#1080;&#1082;&#1072;&#1079;%20&#1040;&#1082;&#1072;&#1076;&#1077;&#1084;&#1080;&#1080;%20&#1060;&#1057;&#1054;%20&#1056;&#1086;&#1089;&#1089;&#1080;&#1080;%20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Соб</b:Tag>
    <b:SourceType>ArticleInAPeriodical</b:SourceType>
    <b:Guid>{0E668B2D-156D-4DEE-AB6A-34DC29D896AA}</b:Guid>
    <b:Title>"Собрание законодательства Российской Федерации", 2020, № 14 (часть I), ст. 2097</b:Title>
    <b:RefOrder>1</b:RefOrder>
  </b:Source>
</b:Sources>
</file>

<file path=customXml/itemProps1.xml><?xml version="1.0" encoding="utf-8"?>
<ds:datastoreItem xmlns:ds="http://schemas.openxmlformats.org/officeDocument/2006/customXml" ds:itemID="{1382DAE5-0EF5-4FDE-BA10-7A4BCD784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Приказ Академии ФСО России </Template>
  <TotalTime>1213</TotalTime>
  <Pages>3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AFAPSI</Company>
  <LinksUpToDate>false</LinksUpToDate>
  <CharactersWithSpaces>2401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Любко Ю.Т.</dc:creator>
  <cp:keywords/>
  <dc:description/>
  <cp:lastModifiedBy>Кузнецов Андрей Николаевич</cp:lastModifiedBy>
  <cp:revision>6</cp:revision>
  <cp:lastPrinted>2026-07-16T07:16:00Z</cp:lastPrinted>
  <dcterms:created xsi:type="dcterms:W3CDTF">2026-07-13T14:10:00Z</dcterms:created>
  <dcterms:modified xsi:type="dcterms:W3CDTF">2026-07-17T12:00:00Z</dcterms:modified>
</cp:coreProperties>
</file>